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488" w:rsidRPr="00683B42" w:rsidRDefault="008C4488" w:rsidP="008C4488">
      <w:pPr>
        <w:spacing w:after="160" w:line="259" w:lineRule="auto"/>
        <w:jc w:val="both"/>
        <w:rPr>
          <w:rFonts w:ascii="Calibri" w:eastAsia="Calibri" w:hAnsi="Calibri"/>
          <w:sz w:val="22"/>
          <w:szCs w:val="22"/>
        </w:rPr>
      </w:pPr>
      <w:r w:rsidRPr="00683B42">
        <w:rPr>
          <w:rFonts w:ascii="Calibri" w:eastAsia="Calibri" w:hAnsi="Calibri"/>
          <w:noProof/>
          <w:sz w:val="22"/>
          <w:szCs w:val="22"/>
          <w:lang w:val="en-NZ" w:eastAsia="en-NZ" w:bidi="ar-SA"/>
        </w:rPr>
        <mc:AlternateContent>
          <mc:Choice Requires="wpg">
            <w:drawing>
              <wp:inline distT="0" distB="0" distL="0" distR="0" wp14:anchorId="34730D6D" wp14:editId="3CD6CB24">
                <wp:extent cx="5734050" cy="723900"/>
                <wp:effectExtent l="0" t="0" r="0" b="0"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23900"/>
                          <a:chOff x="0" y="0"/>
                          <a:chExt cx="5734050" cy="723900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0" y="0"/>
                            <a:ext cx="4320000" cy="720000"/>
                          </a:xfrm>
                          <a:prstGeom prst="rect">
                            <a:avLst/>
                          </a:prstGeom>
                          <a:solidFill>
                            <a:srgbClr val="19398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A51810" w:rsidRPr="008C4488" w:rsidRDefault="00A51810" w:rsidP="008C4488">
                              <w:pPr>
                                <w:spacing w:line="259" w:lineRule="auto"/>
                                <w:ind w:left="284"/>
                                <w:jc w:val="both"/>
                                <w:rPr>
                                  <w:rFonts w:asciiTheme="minorHAnsi" w:hAnsiTheme="minorHAnsi"/>
                                  <w:b/>
                                  <w:smallCaps/>
                                  <w:color w:val="FFFFFF" w:themeColor="background1"/>
                                  <w:sz w:val="60"/>
                                </w:rPr>
                              </w:pPr>
                              <w:r w:rsidRPr="008C4488">
                                <w:rPr>
                                  <w:rFonts w:asciiTheme="minorHAnsi" w:eastAsiaTheme="minorHAnsi" w:hAnsiTheme="minorHAnsi" w:cstheme="minorBidi"/>
                                  <w:b/>
                                  <w:smallCaps/>
                                  <w:color w:val="FFFFFF" w:themeColor="background1"/>
                                  <w:sz w:val="60"/>
                                  <w:szCs w:val="22"/>
                                </w:rPr>
                                <w:t>Assessment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Isosceles Triangle 79"/>
                        <wps:cNvSpPr/>
                        <wps:spPr>
                          <a:xfrm>
                            <a:off x="4086225" y="0"/>
                            <a:ext cx="468000" cy="720000"/>
                          </a:xfrm>
                          <a:prstGeom prst="triangl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0550" y="0"/>
                            <a:ext cx="13335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730D6D" id="Group 77" o:spid="_x0000_s1026" style="width:451.5pt;height:57pt;mso-position-horizontal-relative:char;mso-position-vertical-relative:line" coordsize="57340,7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">
                <v:rect id="Rectangle 78" o:spid="_x0000_s1027" style="position:absolute;width:432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" fillcolor="#193980" stroked="f" strokeweight="1pt">
                  <v:textbox>
                    <w:txbxContent>
                      <w:p w:rsidR="00A51810" w:rsidRPr="008C4488" w:rsidRDefault="00A51810" w:rsidP="008C4488">
                        <w:pPr>
                          <w:spacing w:line="259" w:lineRule="auto"/>
                          <w:ind w:left="284"/>
                          <w:jc w:val="both"/>
                          <w:rPr>
                            <w:rFonts w:asciiTheme="minorHAnsi" w:hAnsiTheme="minorHAnsi"/>
                            <w:b/>
                            <w:smallCaps/>
                            <w:color w:val="FFFFFF" w:themeColor="background1"/>
                            <w:sz w:val="60"/>
                          </w:rPr>
                        </w:pPr>
                        <w:r w:rsidRPr="008C4488">
                          <w:rPr>
                            <w:rFonts w:asciiTheme="minorHAnsi" w:eastAsiaTheme="minorHAnsi" w:hAnsiTheme="minorHAnsi" w:cstheme="minorBidi"/>
                            <w:b/>
                            <w:smallCaps/>
                            <w:color w:val="FFFFFF" w:themeColor="background1"/>
                            <w:sz w:val="60"/>
                            <w:szCs w:val="22"/>
                          </w:rPr>
                          <w:t>Assessment</w:t>
                        </w:r>
                      </w:p>
                    </w:txbxContent>
                  </v:textbox>
                </v:re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79" o:spid="_x0000_s1028" type="#_x0000_t5" style="position:absolute;left:40862;width:468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" fillcolor="window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" o:spid="_x0000_s1029" type="#_x0000_t75" style="position:absolute;left:44005;width:13335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">
                  <v:imagedata r:id="rId7" o:title=""/>
                  <v:path arrowok="t"/>
                </v:shape>
                <w10:anchorlock/>
              </v:group>
            </w:pict>
          </mc:Fallback>
        </mc:AlternateContent>
      </w:r>
    </w:p>
    <w:p w:rsidR="008C4488" w:rsidRDefault="008C4488" w:rsidP="008C4488">
      <w:pPr>
        <w:pStyle w:val="Heading2"/>
        <w:ind w:left="426" w:hanging="426"/>
        <w:rPr>
          <w:b/>
          <w:sz w:val="40"/>
          <w:szCs w:val="32"/>
        </w:rPr>
      </w:pPr>
    </w:p>
    <w:p w:rsidR="008C4488" w:rsidRPr="004A014B" w:rsidRDefault="008C4488" w:rsidP="008C4488">
      <w:pPr>
        <w:jc w:val="center"/>
        <w:rPr>
          <w:rFonts w:ascii="Calibri" w:eastAsia="Calibri" w:hAnsi="Calibri"/>
          <w:b/>
          <w:caps/>
          <w:color w:val="002060"/>
          <w:sz w:val="40"/>
          <w:szCs w:val="22"/>
        </w:rPr>
      </w:pPr>
      <w:r>
        <w:rPr>
          <w:rFonts w:ascii="Calibri" w:eastAsia="Calibri" w:hAnsi="Calibri"/>
          <w:b/>
          <w:caps/>
          <w:color w:val="002060"/>
          <w:sz w:val="40"/>
          <w:szCs w:val="22"/>
        </w:rPr>
        <w:t>I111-Web Fundamentals</w:t>
      </w:r>
    </w:p>
    <w:p w:rsidR="008C4488" w:rsidRDefault="008C4488" w:rsidP="008C4488">
      <w:pPr>
        <w:jc w:val="center"/>
        <w:rPr>
          <w:rFonts w:ascii="Calibri" w:eastAsia="Calibri" w:hAnsi="Calibri"/>
          <w:b/>
          <w:caps/>
          <w:color w:val="002060"/>
          <w:sz w:val="40"/>
          <w:szCs w:val="22"/>
        </w:rPr>
      </w:pPr>
      <w:r>
        <w:rPr>
          <w:rFonts w:ascii="Calibri" w:eastAsia="Calibri" w:hAnsi="Calibri"/>
          <w:b/>
          <w:caps/>
          <w:color w:val="002060"/>
          <w:sz w:val="40"/>
          <w:szCs w:val="22"/>
        </w:rPr>
        <w:t>Assessment Two (Assignment)</w:t>
      </w:r>
      <w:r w:rsidRPr="00B81E63">
        <w:rPr>
          <w:rFonts w:ascii="Calibri" w:eastAsia="Calibri" w:hAnsi="Calibri"/>
          <w:b/>
          <w:caps/>
          <w:color w:val="002060"/>
          <w:sz w:val="40"/>
          <w:szCs w:val="22"/>
        </w:rPr>
        <w:br/>
      </w:r>
    </w:p>
    <w:tbl>
      <w:tblPr>
        <w:tblStyle w:val="TableGrid"/>
        <w:tblW w:w="966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389"/>
        <w:gridCol w:w="5018"/>
      </w:tblGrid>
      <w:tr w:rsidR="008C4488" w:rsidTr="00DF7978">
        <w:trPr>
          <w:trHeight w:val="1232"/>
        </w:trPr>
        <w:tc>
          <w:tcPr>
            <w:tcW w:w="3261" w:type="dxa"/>
          </w:tcPr>
          <w:p w:rsidR="008C4488" w:rsidRPr="008C4488" w:rsidRDefault="008C4488" w:rsidP="00DF7978">
            <w:pPr>
              <w:pBdr>
                <w:bottom w:val="single" w:sz="24" w:space="1" w:color="E48312"/>
              </w:pBdr>
              <w:spacing w:after="160" w:line="259" w:lineRule="auto"/>
              <w:ind w:right="176"/>
              <w:jc w:val="both"/>
              <w:rPr>
                <w:rFonts w:asciiTheme="minorHAnsi" w:eastAsia="Calibri" w:hAnsiTheme="minorHAnsi"/>
                <w:b/>
                <w:smallCaps/>
              </w:rPr>
            </w:pPr>
            <w:r w:rsidRPr="008C4488">
              <w:rPr>
                <w:rFonts w:asciiTheme="minorHAnsi" w:eastAsia="Calibri" w:hAnsiTheme="minorHAnsi"/>
                <w:b/>
                <w:smallCaps/>
                <w:sz w:val="32"/>
                <w:szCs w:val="22"/>
              </w:rPr>
              <w:t>Due Date</w:t>
            </w:r>
          </w:p>
          <w:p w:rsidR="008C4488" w:rsidRPr="008C4488" w:rsidRDefault="00CA4F06" w:rsidP="00603667">
            <w:pPr>
              <w:spacing w:after="160" w:line="259" w:lineRule="auto"/>
              <w:ind w:right="176"/>
              <w:jc w:val="both"/>
              <w:rPr>
                <w:rFonts w:asciiTheme="minorHAnsi" w:eastAsia="Calibri" w:hAnsiTheme="minorHAnsi"/>
              </w:rPr>
            </w:pPr>
            <w:r>
              <w:rPr>
                <w:rFonts w:asciiTheme="minorHAnsi" w:eastAsia="Calibri" w:hAnsiTheme="minorHAnsi"/>
              </w:rPr>
              <w:t>Sunday</w:t>
            </w:r>
            <w:r w:rsidR="008C4488" w:rsidRPr="008C4488">
              <w:rPr>
                <w:rFonts w:asciiTheme="minorHAnsi" w:eastAsia="Calibri" w:hAnsiTheme="minorHAnsi"/>
              </w:rPr>
              <w:t xml:space="preserve"> the </w:t>
            </w:r>
            <w:r w:rsidR="00092610">
              <w:rPr>
                <w:rFonts w:asciiTheme="minorHAnsi" w:eastAsia="Calibri" w:hAnsiTheme="minorHAnsi"/>
              </w:rPr>
              <w:t>11</w:t>
            </w:r>
            <w:r w:rsidR="008C4488" w:rsidRPr="008C4488">
              <w:rPr>
                <w:rFonts w:asciiTheme="minorHAnsi" w:eastAsia="Calibri" w:hAnsiTheme="minorHAnsi"/>
                <w:vertAlign w:val="superscript"/>
              </w:rPr>
              <w:t>th</w:t>
            </w:r>
            <w:r w:rsidR="008C4488" w:rsidRPr="008C4488">
              <w:rPr>
                <w:rFonts w:asciiTheme="minorHAnsi" w:eastAsia="Calibri" w:hAnsiTheme="minorHAnsi"/>
              </w:rPr>
              <w:t xml:space="preserve"> of November</w:t>
            </w:r>
          </w:p>
        </w:tc>
        <w:tc>
          <w:tcPr>
            <w:tcW w:w="6407" w:type="dxa"/>
            <w:gridSpan w:val="2"/>
          </w:tcPr>
          <w:p w:rsidR="008C4488" w:rsidRPr="008C4488" w:rsidRDefault="008C4488" w:rsidP="00DF7978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Theme="minorHAnsi" w:eastAsia="Calibri" w:hAnsiTheme="minorHAnsi"/>
                <w:sz w:val="22"/>
                <w:szCs w:val="22"/>
              </w:rPr>
            </w:pPr>
            <w:r w:rsidRPr="008C4488">
              <w:rPr>
                <w:rFonts w:asciiTheme="minorHAnsi" w:eastAsia="Calibri" w:hAnsiTheme="minorHAnsi"/>
                <w:b/>
                <w:smallCaps/>
                <w:sz w:val="32"/>
                <w:szCs w:val="22"/>
              </w:rPr>
              <w:t>Faculty</w:t>
            </w:r>
          </w:p>
          <w:p w:rsidR="008C4488" w:rsidRPr="008C4488" w:rsidRDefault="008C4488" w:rsidP="00DF7978">
            <w:pPr>
              <w:spacing w:after="160" w:line="259" w:lineRule="auto"/>
              <w:ind w:right="459"/>
              <w:jc w:val="both"/>
              <w:rPr>
                <w:rFonts w:asciiTheme="minorHAnsi" w:eastAsia="Calibri" w:hAnsiTheme="minorHAnsi"/>
              </w:rPr>
            </w:pPr>
            <w:r w:rsidRPr="008C4488">
              <w:rPr>
                <w:rFonts w:asciiTheme="minorHAnsi" w:eastAsia="Calibri" w:hAnsiTheme="minorHAnsi"/>
              </w:rPr>
              <w:t>Humanities and Business</w:t>
            </w:r>
          </w:p>
        </w:tc>
      </w:tr>
      <w:tr w:rsidR="008C4488" w:rsidTr="00DF7978">
        <w:trPr>
          <w:trHeight w:val="1382"/>
        </w:trPr>
        <w:tc>
          <w:tcPr>
            <w:tcW w:w="3261" w:type="dxa"/>
          </w:tcPr>
          <w:p w:rsidR="008C4488" w:rsidRPr="008C4488" w:rsidRDefault="008C4488" w:rsidP="00DF7978">
            <w:pPr>
              <w:pBdr>
                <w:bottom w:val="single" w:sz="24" w:space="1" w:color="FFC000" w:themeColor="accent4"/>
              </w:pBdr>
              <w:spacing w:after="160"/>
              <w:ind w:right="176"/>
              <w:rPr>
                <w:rFonts w:asciiTheme="minorHAnsi" w:hAnsiTheme="minorHAnsi"/>
                <w:b/>
                <w:smallCaps/>
                <w:sz w:val="32"/>
              </w:rPr>
            </w:pPr>
            <w:r w:rsidRPr="008C4488">
              <w:rPr>
                <w:rFonts w:asciiTheme="minorHAnsi" w:hAnsiTheme="minorHAnsi"/>
                <w:b/>
                <w:smallCaps/>
                <w:sz w:val="32"/>
              </w:rPr>
              <w:t xml:space="preserve">Due Time </w:t>
            </w:r>
          </w:p>
          <w:p w:rsidR="008C4488" w:rsidRPr="008C4488" w:rsidRDefault="00CA4F06" w:rsidP="00DF7978">
            <w:pPr>
              <w:ind w:right="176"/>
              <w:rPr>
                <w:rFonts w:asciiTheme="minorHAnsi" w:hAnsiTheme="minorHAnsi"/>
                <w:smallCaps/>
              </w:rPr>
            </w:pPr>
            <w:r>
              <w:rPr>
                <w:rFonts w:asciiTheme="minorHAnsi" w:hAnsiTheme="minorHAnsi"/>
                <w:smallCaps/>
              </w:rPr>
              <w:t>11:55 PM</w:t>
            </w:r>
          </w:p>
        </w:tc>
        <w:tc>
          <w:tcPr>
            <w:tcW w:w="6407" w:type="dxa"/>
            <w:gridSpan w:val="2"/>
          </w:tcPr>
          <w:p w:rsidR="008C4488" w:rsidRPr="008C4488" w:rsidRDefault="008C4488" w:rsidP="00DF7978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Theme="minorHAnsi" w:eastAsia="Calibri" w:hAnsiTheme="minorHAnsi"/>
                <w:b/>
                <w:smallCaps/>
                <w:sz w:val="32"/>
                <w:szCs w:val="22"/>
              </w:rPr>
            </w:pPr>
            <w:r w:rsidRPr="008C4488">
              <w:rPr>
                <w:rFonts w:asciiTheme="minorHAnsi" w:eastAsia="Calibri" w:hAnsiTheme="minorHAnsi"/>
                <w:b/>
                <w:smallCaps/>
                <w:sz w:val="32"/>
                <w:szCs w:val="22"/>
              </w:rPr>
              <w:t>School</w:t>
            </w:r>
          </w:p>
          <w:p w:rsidR="008C4488" w:rsidRPr="008C4488" w:rsidRDefault="008C4488" w:rsidP="00DF7978">
            <w:pPr>
              <w:spacing w:after="160" w:line="259" w:lineRule="auto"/>
              <w:ind w:right="459"/>
              <w:jc w:val="both"/>
              <w:rPr>
                <w:rFonts w:asciiTheme="minorHAnsi" w:eastAsia="Calibri" w:hAnsiTheme="minorHAnsi"/>
                <w:b/>
                <w:smallCaps/>
              </w:rPr>
            </w:pPr>
            <w:r w:rsidRPr="008C4488">
              <w:rPr>
                <w:rFonts w:asciiTheme="minorHAnsi" w:eastAsia="Calibri" w:hAnsiTheme="minorHAnsi"/>
              </w:rPr>
              <w:t>Business and ICT</w:t>
            </w:r>
          </w:p>
        </w:tc>
      </w:tr>
      <w:tr w:rsidR="008C4488" w:rsidTr="00DF7978">
        <w:trPr>
          <w:trHeight w:val="1239"/>
        </w:trPr>
        <w:tc>
          <w:tcPr>
            <w:tcW w:w="3261" w:type="dxa"/>
          </w:tcPr>
          <w:p w:rsidR="008C4488" w:rsidRPr="008C4488" w:rsidRDefault="008C4488" w:rsidP="00DF7978">
            <w:pPr>
              <w:pBdr>
                <w:bottom w:val="single" w:sz="24" w:space="1" w:color="FFC000" w:themeColor="accent4"/>
              </w:pBdr>
              <w:spacing w:after="160"/>
              <w:ind w:right="176"/>
              <w:rPr>
                <w:rFonts w:asciiTheme="minorHAnsi" w:hAnsiTheme="minorHAnsi"/>
                <w:b/>
                <w:smallCaps/>
                <w:sz w:val="32"/>
              </w:rPr>
            </w:pPr>
            <w:r w:rsidRPr="008C4488">
              <w:rPr>
                <w:rFonts w:asciiTheme="minorHAnsi" w:hAnsiTheme="minorHAnsi"/>
                <w:b/>
                <w:smallCaps/>
                <w:sz w:val="32"/>
              </w:rPr>
              <w:t>Weighting</w:t>
            </w:r>
          </w:p>
          <w:p w:rsidR="008C4488" w:rsidRPr="008C4488" w:rsidRDefault="00CA4F06" w:rsidP="00DF7978">
            <w:pPr>
              <w:ind w:right="176"/>
              <w:rPr>
                <w:rFonts w:asciiTheme="minorHAnsi" w:eastAsia="Calibri" w:hAnsiTheme="minorHAnsi"/>
                <w:b/>
                <w:smallCaps/>
              </w:rPr>
            </w:pPr>
            <w:r>
              <w:rPr>
                <w:rFonts w:asciiTheme="minorHAnsi" w:hAnsiTheme="minorHAnsi"/>
              </w:rPr>
              <w:t>35</w:t>
            </w:r>
            <w:r w:rsidR="008C4488" w:rsidRPr="008C4488">
              <w:rPr>
                <w:rFonts w:asciiTheme="minorHAnsi" w:hAnsiTheme="minorHAnsi"/>
              </w:rPr>
              <w:t>%</w:t>
            </w:r>
          </w:p>
        </w:tc>
        <w:tc>
          <w:tcPr>
            <w:tcW w:w="6407" w:type="dxa"/>
            <w:gridSpan w:val="2"/>
          </w:tcPr>
          <w:p w:rsidR="008C4488" w:rsidRPr="008C4488" w:rsidRDefault="008C4488" w:rsidP="00DF7978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Theme="minorHAnsi" w:eastAsia="Calibri" w:hAnsiTheme="minorHAnsi"/>
                <w:b/>
                <w:smallCaps/>
                <w:sz w:val="32"/>
                <w:szCs w:val="22"/>
              </w:rPr>
            </w:pPr>
            <w:r w:rsidRPr="008C4488">
              <w:rPr>
                <w:rFonts w:asciiTheme="minorHAnsi" w:eastAsia="Calibri" w:hAnsiTheme="minorHAnsi"/>
                <w:b/>
                <w:smallCaps/>
                <w:sz w:val="32"/>
                <w:szCs w:val="22"/>
              </w:rPr>
              <w:t>Programme</w:t>
            </w:r>
          </w:p>
          <w:p w:rsidR="008C4488" w:rsidRPr="008C4488" w:rsidRDefault="008C4488" w:rsidP="00DF7978">
            <w:pPr>
              <w:rPr>
                <w:rFonts w:asciiTheme="minorHAnsi" w:hAnsiTheme="minorHAnsi"/>
              </w:rPr>
            </w:pPr>
            <w:r w:rsidRPr="008C4488">
              <w:rPr>
                <w:rFonts w:asciiTheme="minorHAnsi" w:hAnsiTheme="minorHAnsi"/>
              </w:rPr>
              <w:t>Bachelor of Information and Communications Technology (Applied)</w:t>
            </w:r>
          </w:p>
          <w:p w:rsidR="008C4488" w:rsidRPr="008C4488" w:rsidRDefault="008C4488" w:rsidP="00DF7978">
            <w:pPr>
              <w:rPr>
                <w:rFonts w:asciiTheme="minorHAnsi" w:hAnsiTheme="minorHAnsi"/>
              </w:rPr>
            </w:pPr>
          </w:p>
        </w:tc>
      </w:tr>
      <w:tr w:rsidR="008C4488" w:rsidTr="00DF7978">
        <w:tc>
          <w:tcPr>
            <w:tcW w:w="3261" w:type="dxa"/>
          </w:tcPr>
          <w:p w:rsidR="008C4488" w:rsidRPr="008C4488" w:rsidRDefault="008C4488" w:rsidP="00DF7978">
            <w:pPr>
              <w:pBdr>
                <w:bottom w:val="single" w:sz="24" w:space="1" w:color="FFC000" w:themeColor="accent4"/>
              </w:pBdr>
              <w:spacing w:after="160"/>
              <w:ind w:right="176"/>
              <w:rPr>
                <w:rFonts w:asciiTheme="minorHAnsi" w:hAnsiTheme="minorHAnsi"/>
                <w:b/>
                <w:smallCaps/>
                <w:sz w:val="32"/>
              </w:rPr>
            </w:pPr>
            <w:r w:rsidRPr="008C4488">
              <w:rPr>
                <w:rFonts w:asciiTheme="minorHAnsi" w:hAnsiTheme="minorHAnsi"/>
                <w:b/>
                <w:smallCaps/>
                <w:sz w:val="32"/>
              </w:rPr>
              <w:t>Submission Method</w:t>
            </w:r>
          </w:p>
          <w:p w:rsidR="008C4488" w:rsidRPr="008C4488" w:rsidRDefault="00CA4F06" w:rsidP="00DF7978">
            <w:pPr>
              <w:ind w:right="176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Upload a zipped copy of your </w:t>
            </w:r>
            <w:r w:rsidR="00AF2D17">
              <w:rPr>
                <w:rFonts w:asciiTheme="minorHAnsi" w:hAnsiTheme="minorHAnsi"/>
              </w:rPr>
              <w:t xml:space="preserve">entire </w:t>
            </w:r>
            <w:r w:rsidR="007457E0">
              <w:rPr>
                <w:rFonts w:asciiTheme="minorHAnsi" w:hAnsiTheme="minorHAnsi"/>
              </w:rPr>
              <w:t>W</w:t>
            </w:r>
            <w:r>
              <w:rPr>
                <w:rFonts w:asciiTheme="minorHAnsi" w:hAnsiTheme="minorHAnsi"/>
              </w:rPr>
              <w:t>ebsite to Moodle</w:t>
            </w:r>
          </w:p>
          <w:p w:rsidR="008C4488" w:rsidRPr="008C4488" w:rsidRDefault="008C4488" w:rsidP="00DF7978">
            <w:pPr>
              <w:ind w:right="176"/>
              <w:rPr>
                <w:rFonts w:asciiTheme="minorHAnsi" w:eastAsia="Calibri" w:hAnsiTheme="minorHAnsi"/>
                <w:sz w:val="22"/>
                <w:szCs w:val="22"/>
              </w:rPr>
            </w:pPr>
          </w:p>
        </w:tc>
        <w:tc>
          <w:tcPr>
            <w:tcW w:w="6407" w:type="dxa"/>
            <w:gridSpan w:val="2"/>
          </w:tcPr>
          <w:p w:rsidR="008C4488" w:rsidRPr="008C4488" w:rsidRDefault="008C4488" w:rsidP="00DF7978">
            <w:pPr>
              <w:pBdr>
                <w:bottom w:val="single" w:sz="24" w:space="1" w:color="193980"/>
              </w:pBdr>
              <w:spacing w:after="160" w:line="259" w:lineRule="auto"/>
              <w:ind w:right="459"/>
              <w:jc w:val="both"/>
              <w:rPr>
                <w:rFonts w:asciiTheme="minorHAnsi" w:eastAsia="Calibri" w:hAnsiTheme="minorHAnsi"/>
                <w:b/>
                <w:smallCaps/>
                <w:sz w:val="32"/>
                <w:szCs w:val="22"/>
              </w:rPr>
            </w:pPr>
            <w:r w:rsidRPr="008C4488">
              <w:rPr>
                <w:rFonts w:asciiTheme="minorHAnsi" w:eastAsia="Calibri" w:hAnsiTheme="minorHAnsi"/>
                <w:b/>
                <w:smallCaps/>
                <w:sz w:val="32"/>
                <w:szCs w:val="22"/>
              </w:rPr>
              <w:t>Learning Outcomes Assessed</w:t>
            </w:r>
          </w:p>
          <w:p w:rsidR="008C4488" w:rsidRPr="00537AC5" w:rsidRDefault="00537AC5" w:rsidP="00537AC5">
            <w:pPr>
              <w:pStyle w:val="ListParagraph"/>
              <w:numPr>
                <w:ilvl w:val="0"/>
                <w:numId w:val="18"/>
              </w:numPr>
              <w:ind w:right="176"/>
              <w:rPr>
                <w:rFonts w:asciiTheme="minorHAnsi" w:hAnsiTheme="minorHAnsi"/>
              </w:rPr>
            </w:pPr>
            <w:r w:rsidRPr="00537AC5">
              <w:rPr>
                <w:rFonts w:asciiTheme="minorHAnsi" w:hAnsiTheme="minorHAnsi"/>
              </w:rPr>
              <w:t>Create an elementary web site from design documentation</w:t>
            </w:r>
          </w:p>
          <w:p w:rsidR="008C4488" w:rsidRPr="008C4488" w:rsidRDefault="008C4488" w:rsidP="00DF7978">
            <w:pPr>
              <w:spacing w:line="259" w:lineRule="auto"/>
              <w:rPr>
                <w:rFonts w:asciiTheme="minorHAnsi" w:hAnsiTheme="minorHAnsi"/>
              </w:rPr>
            </w:pPr>
          </w:p>
        </w:tc>
      </w:tr>
      <w:tr w:rsidR="008C4488" w:rsidTr="00DF7978">
        <w:trPr>
          <w:trHeight w:val="2313"/>
        </w:trPr>
        <w:tc>
          <w:tcPr>
            <w:tcW w:w="3261" w:type="dxa"/>
          </w:tcPr>
          <w:p w:rsidR="008C4488" w:rsidRPr="008C4488" w:rsidRDefault="008C4488" w:rsidP="00DF7978">
            <w:pPr>
              <w:pBdr>
                <w:bottom w:val="single" w:sz="24" w:space="1" w:color="FFC000" w:themeColor="accent4"/>
              </w:pBdr>
              <w:spacing w:after="160"/>
              <w:ind w:right="176"/>
              <w:rPr>
                <w:rFonts w:asciiTheme="minorHAnsi" w:hAnsiTheme="minorHAnsi"/>
                <w:b/>
                <w:smallCaps/>
                <w:sz w:val="32"/>
              </w:rPr>
            </w:pPr>
            <w:r w:rsidRPr="008C4488">
              <w:rPr>
                <w:rFonts w:asciiTheme="minorHAnsi" w:hAnsiTheme="minorHAnsi"/>
                <w:b/>
                <w:smallCaps/>
                <w:sz w:val="32"/>
              </w:rPr>
              <w:t>Conditions</w:t>
            </w:r>
          </w:p>
          <w:p w:rsidR="008C4488" w:rsidRPr="008C4488" w:rsidRDefault="008C4488" w:rsidP="00DF7978">
            <w:pPr>
              <w:ind w:right="176"/>
              <w:rPr>
                <w:rFonts w:asciiTheme="minorHAnsi" w:hAnsiTheme="minorHAnsi"/>
              </w:rPr>
            </w:pPr>
            <w:r w:rsidRPr="008C4488">
              <w:rPr>
                <w:rFonts w:asciiTheme="minorHAnsi" w:hAnsiTheme="minorHAnsi"/>
              </w:rPr>
              <w:t>This is an individual assessment</w:t>
            </w:r>
            <w:r w:rsidR="00F06B82">
              <w:rPr>
                <w:rFonts w:asciiTheme="minorHAnsi" w:hAnsiTheme="minorHAnsi"/>
              </w:rPr>
              <w:t>.</w:t>
            </w:r>
            <w:r w:rsidRPr="008C4488">
              <w:rPr>
                <w:rFonts w:asciiTheme="minorHAnsi" w:hAnsiTheme="minorHAnsi"/>
              </w:rPr>
              <w:t xml:space="preserve"> </w:t>
            </w:r>
            <w:r w:rsidR="00F06B82">
              <w:rPr>
                <w:rFonts w:asciiTheme="minorHAnsi" w:hAnsiTheme="minorHAnsi"/>
              </w:rPr>
              <w:t>A</w:t>
            </w:r>
            <w:r w:rsidRPr="008C4488">
              <w:rPr>
                <w:rFonts w:asciiTheme="minorHAnsi" w:hAnsiTheme="minorHAnsi"/>
              </w:rPr>
              <w:t>ll work must be your own.</w:t>
            </w:r>
          </w:p>
          <w:p w:rsidR="008C4488" w:rsidRPr="008C4488" w:rsidRDefault="008C4488" w:rsidP="00DF7978">
            <w:pPr>
              <w:ind w:right="176"/>
              <w:rPr>
                <w:rFonts w:asciiTheme="minorHAnsi" w:eastAsia="Calibri" w:hAnsiTheme="minorHAnsi"/>
                <w:sz w:val="22"/>
                <w:szCs w:val="22"/>
              </w:rPr>
            </w:pPr>
          </w:p>
        </w:tc>
        <w:tc>
          <w:tcPr>
            <w:tcW w:w="6407" w:type="dxa"/>
            <w:gridSpan w:val="2"/>
          </w:tcPr>
          <w:p w:rsidR="008C4488" w:rsidRPr="008C4488" w:rsidRDefault="008C4488" w:rsidP="00DF7978">
            <w:pPr>
              <w:spacing w:after="160" w:line="259" w:lineRule="auto"/>
              <w:ind w:right="459"/>
              <w:rPr>
                <w:rFonts w:asciiTheme="minorHAnsi" w:eastAsia="Calibri" w:hAnsiTheme="minorHAnsi"/>
                <w:sz w:val="22"/>
                <w:szCs w:val="22"/>
              </w:rPr>
            </w:pPr>
          </w:p>
        </w:tc>
      </w:tr>
      <w:tr w:rsidR="008C4488" w:rsidTr="00DF7978">
        <w:tc>
          <w:tcPr>
            <w:tcW w:w="4650" w:type="dxa"/>
            <w:gridSpan w:val="2"/>
          </w:tcPr>
          <w:p w:rsidR="008C4488" w:rsidRPr="008C4488" w:rsidRDefault="008C4488" w:rsidP="00DF7978">
            <w:pPr>
              <w:pBdr>
                <w:bottom w:val="single" w:sz="24" w:space="1" w:color="E48312"/>
              </w:pBdr>
              <w:ind w:right="1139"/>
              <w:rPr>
                <w:rFonts w:asciiTheme="minorHAnsi" w:hAnsiTheme="minorHAnsi"/>
                <w:b/>
                <w:smallCaps/>
                <w:sz w:val="32"/>
              </w:rPr>
            </w:pPr>
          </w:p>
          <w:p w:rsidR="008C4488" w:rsidRDefault="008C4488" w:rsidP="00DF7978">
            <w:pPr>
              <w:pBdr>
                <w:bottom w:val="single" w:sz="24" w:space="1" w:color="E48312"/>
              </w:pBdr>
              <w:ind w:right="1139"/>
              <w:rPr>
                <w:rFonts w:asciiTheme="minorHAnsi" w:hAnsiTheme="minorHAnsi"/>
                <w:b/>
                <w:smallCaps/>
                <w:sz w:val="32"/>
              </w:rPr>
            </w:pPr>
          </w:p>
          <w:p w:rsidR="00F06B82" w:rsidRDefault="00F06B82" w:rsidP="00DF7978">
            <w:pPr>
              <w:pBdr>
                <w:bottom w:val="single" w:sz="24" w:space="1" w:color="E48312"/>
              </w:pBdr>
              <w:ind w:right="1139"/>
              <w:rPr>
                <w:rFonts w:asciiTheme="minorHAnsi" w:hAnsiTheme="minorHAnsi"/>
                <w:b/>
                <w:smallCaps/>
                <w:sz w:val="32"/>
              </w:rPr>
            </w:pPr>
          </w:p>
          <w:p w:rsidR="00F06B82" w:rsidRDefault="00F06B82" w:rsidP="00DF7978">
            <w:pPr>
              <w:pBdr>
                <w:bottom w:val="single" w:sz="24" w:space="1" w:color="E48312"/>
              </w:pBdr>
              <w:ind w:right="1139"/>
              <w:rPr>
                <w:rFonts w:asciiTheme="minorHAnsi" w:hAnsiTheme="minorHAnsi"/>
                <w:b/>
                <w:smallCaps/>
                <w:sz w:val="32"/>
              </w:rPr>
            </w:pPr>
          </w:p>
          <w:p w:rsidR="008C4488" w:rsidRPr="008C4488" w:rsidRDefault="008C4488" w:rsidP="00DF7978">
            <w:pPr>
              <w:pBdr>
                <w:bottom w:val="single" w:sz="24" w:space="1" w:color="E48312"/>
              </w:pBdr>
              <w:ind w:right="1139"/>
              <w:rPr>
                <w:rFonts w:asciiTheme="minorHAnsi" w:hAnsiTheme="minorHAnsi"/>
                <w:b/>
                <w:smallCaps/>
                <w:sz w:val="32"/>
              </w:rPr>
            </w:pPr>
            <w:r w:rsidRPr="008C4488">
              <w:rPr>
                <w:rFonts w:asciiTheme="minorHAnsi" w:hAnsiTheme="minorHAnsi"/>
                <w:b/>
                <w:smallCaps/>
                <w:sz w:val="32"/>
              </w:rPr>
              <w:t>Lecturer</w:t>
            </w:r>
          </w:p>
          <w:p w:rsidR="008C4488" w:rsidRPr="008C4488" w:rsidRDefault="008C4488" w:rsidP="00DF7978">
            <w:pPr>
              <w:ind w:right="1139"/>
              <w:rPr>
                <w:rFonts w:asciiTheme="minorHAnsi" w:eastAsia="Calibri" w:hAnsiTheme="minorHAnsi"/>
                <w:b/>
                <w:smallCaps/>
                <w:sz w:val="32"/>
                <w:szCs w:val="22"/>
              </w:rPr>
            </w:pPr>
            <w:r w:rsidRPr="008C4488">
              <w:rPr>
                <w:rFonts w:asciiTheme="minorHAnsi" w:hAnsiTheme="minorHAnsi"/>
              </w:rPr>
              <w:t>Richard Dargie</w:t>
            </w:r>
          </w:p>
        </w:tc>
        <w:tc>
          <w:tcPr>
            <w:tcW w:w="5018" w:type="dxa"/>
          </w:tcPr>
          <w:p w:rsidR="008C4488" w:rsidRPr="008C4488" w:rsidRDefault="008C4488" w:rsidP="00DF7978">
            <w:pPr>
              <w:pBdr>
                <w:bottom w:val="single" w:sz="24" w:space="2" w:color="E48312"/>
              </w:pBdr>
              <w:ind w:right="487"/>
              <w:rPr>
                <w:rFonts w:asciiTheme="minorHAnsi" w:hAnsiTheme="minorHAnsi"/>
                <w:b/>
                <w:smallCaps/>
                <w:sz w:val="32"/>
              </w:rPr>
            </w:pPr>
          </w:p>
          <w:p w:rsidR="00F06B82" w:rsidRDefault="00F06B82" w:rsidP="00DF7978">
            <w:pPr>
              <w:pBdr>
                <w:bottom w:val="single" w:sz="24" w:space="2" w:color="E48312"/>
              </w:pBdr>
              <w:ind w:right="487"/>
              <w:rPr>
                <w:rFonts w:asciiTheme="minorHAnsi" w:hAnsiTheme="minorHAnsi"/>
                <w:b/>
                <w:smallCaps/>
                <w:sz w:val="32"/>
              </w:rPr>
            </w:pPr>
          </w:p>
          <w:p w:rsidR="00F06B82" w:rsidRDefault="00F06B82" w:rsidP="00DF7978">
            <w:pPr>
              <w:pBdr>
                <w:bottom w:val="single" w:sz="24" w:space="2" w:color="E48312"/>
              </w:pBdr>
              <w:ind w:right="487"/>
              <w:rPr>
                <w:rFonts w:asciiTheme="minorHAnsi" w:hAnsiTheme="minorHAnsi"/>
                <w:b/>
                <w:smallCaps/>
                <w:sz w:val="32"/>
              </w:rPr>
            </w:pPr>
          </w:p>
          <w:p w:rsidR="00F06B82" w:rsidRDefault="00F06B82" w:rsidP="00DF7978">
            <w:pPr>
              <w:pBdr>
                <w:bottom w:val="single" w:sz="24" w:space="2" w:color="E48312"/>
              </w:pBdr>
              <w:ind w:right="487"/>
              <w:rPr>
                <w:rFonts w:asciiTheme="minorHAnsi" w:hAnsiTheme="minorHAnsi"/>
                <w:b/>
                <w:smallCaps/>
                <w:sz w:val="32"/>
              </w:rPr>
            </w:pPr>
          </w:p>
          <w:p w:rsidR="008C4488" w:rsidRPr="008C4488" w:rsidRDefault="008C4488" w:rsidP="00DF7978">
            <w:pPr>
              <w:pBdr>
                <w:bottom w:val="single" w:sz="24" w:space="2" w:color="E48312"/>
              </w:pBdr>
              <w:ind w:right="487"/>
              <w:rPr>
                <w:rFonts w:asciiTheme="minorHAnsi" w:hAnsiTheme="minorHAnsi"/>
                <w:b/>
                <w:smallCaps/>
                <w:sz w:val="32"/>
              </w:rPr>
            </w:pPr>
            <w:r w:rsidRPr="008C4488">
              <w:rPr>
                <w:rFonts w:asciiTheme="minorHAnsi" w:hAnsiTheme="minorHAnsi"/>
                <w:b/>
                <w:smallCaps/>
                <w:sz w:val="32"/>
              </w:rPr>
              <w:t>Moderator</w:t>
            </w:r>
          </w:p>
          <w:p w:rsidR="008C4488" w:rsidRPr="008C4488" w:rsidRDefault="008C4488" w:rsidP="00DF7978">
            <w:pPr>
              <w:ind w:left="1621" w:right="487"/>
              <w:jc w:val="right"/>
              <w:rPr>
                <w:rFonts w:asciiTheme="minorHAnsi" w:eastAsia="Calibri" w:hAnsiTheme="minorHAnsi"/>
                <w:b/>
                <w:smallCaps/>
                <w:sz w:val="32"/>
                <w:szCs w:val="22"/>
              </w:rPr>
            </w:pPr>
            <w:r w:rsidRPr="008C4488">
              <w:rPr>
                <w:rFonts w:asciiTheme="minorHAnsi" w:hAnsiTheme="minorHAnsi"/>
              </w:rPr>
              <w:t>Sandra Cleland</w:t>
            </w:r>
          </w:p>
        </w:tc>
      </w:tr>
    </w:tbl>
    <w:p w:rsidR="00A826CF" w:rsidRPr="006636C9" w:rsidRDefault="00A826CF" w:rsidP="00A826CF">
      <w:pPr>
        <w:pStyle w:val="Heading1"/>
        <w:rPr>
          <w:rFonts w:ascii="Arial" w:hAnsi="Arial" w:cs="Arial"/>
        </w:rPr>
      </w:pPr>
      <w:r w:rsidRPr="006636C9">
        <w:rPr>
          <w:rFonts w:ascii="Arial" w:hAnsi="Arial" w:cs="Arial"/>
        </w:rPr>
        <w:lastRenderedPageBreak/>
        <w:t>Key Requirements</w:t>
      </w:r>
    </w:p>
    <w:p w:rsidR="00A826CF" w:rsidRPr="00293A22" w:rsidRDefault="00A826CF" w:rsidP="00A826CF">
      <w:pPr>
        <w:rPr>
          <w:rFonts w:ascii="Arial" w:hAnsi="Arial" w:cs="Arial"/>
          <w:b/>
          <w:i/>
          <w:sz w:val="20"/>
        </w:rPr>
      </w:pPr>
      <w:r w:rsidRPr="00293A22">
        <w:rPr>
          <w:rFonts w:ascii="Arial" w:hAnsi="Arial" w:cs="Arial"/>
          <w:b/>
          <w:i/>
          <w:sz w:val="20"/>
        </w:rPr>
        <w:t>The following are the main requirements for the assessment:</w:t>
      </w:r>
    </w:p>
    <w:p w:rsidR="00A826CF" w:rsidRPr="006636C9" w:rsidRDefault="00A826CF" w:rsidP="00A826CF">
      <w:pPr>
        <w:rPr>
          <w:rFonts w:ascii="Arial" w:hAnsi="Arial" w:cs="Arial"/>
          <w:i/>
          <w:sz w:val="22"/>
        </w:rPr>
      </w:pPr>
    </w:p>
    <w:p w:rsidR="00CC2306" w:rsidRDefault="00A826CF" w:rsidP="00E334A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</w:rPr>
      </w:pPr>
      <w:r w:rsidRPr="00581CEC">
        <w:rPr>
          <w:rFonts w:ascii="Arial" w:hAnsi="Arial" w:cs="Arial"/>
          <w:sz w:val="20"/>
        </w:rPr>
        <w:t xml:space="preserve">This is an </w:t>
      </w:r>
      <w:r w:rsidRPr="00581CEC">
        <w:rPr>
          <w:rFonts w:ascii="Arial" w:hAnsi="Arial" w:cs="Arial"/>
          <w:sz w:val="20"/>
          <w:u w:val="single"/>
        </w:rPr>
        <w:t>individual assignment</w:t>
      </w:r>
      <w:r w:rsidRPr="00581CEC">
        <w:rPr>
          <w:rFonts w:ascii="Arial" w:hAnsi="Arial" w:cs="Arial"/>
          <w:sz w:val="20"/>
        </w:rPr>
        <w:t>. You must consult with the lecturer for any clarific</w:t>
      </w:r>
      <w:r w:rsidR="00CC2306" w:rsidRPr="00581CEC">
        <w:rPr>
          <w:rFonts w:ascii="Arial" w:hAnsi="Arial" w:cs="Arial"/>
          <w:sz w:val="20"/>
        </w:rPr>
        <w:t>ations regarding the assignment.</w:t>
      </w:r>
    </w:p>
    <w:p w:rsidR="00E07456" w:rsidRPr="00581CEC" w:rsidRDefault="00E07456" w:rsidP="00E334A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</w:rPr>
      </w:pPr>
      <w:r w:rsidRPr="00581CEC">
        <w:rPr>
          <w:rFonts w:ascii="Arial" w:hAnsi="Arial" w:cs="Arial"/>
          <w:sz w:val="20"/>
        </w:rPr>
        <w:t xml:space="preserve">You will be expected to research some of this assignment to solve </w:t>
      </w:r>
      <w:r>
        <w:rPr>
          <w:rFonts w:ascii="Arial" w:hAnsi="Arial" w:cs="Arial"/>
          <w:sz w:val="20"/>
        </w:rPr>
        <w:t>parts of the requirements</w:t>
      </w:r>
      <w:r w:rsidRPr="00581CEC">
        <w:rPr>
          <w:rFonts w:ascii="Arial" w:hAnsi="Arial" w:cs="Arial"/>
          <w:sz w:val="20"/>
        </w:rPr>
        <w:t>.</w:t>
      </w:r>
    </w:p>
    <w:p w:rsidR="00DC3DB8" w:rsidRDefault="00712C44" w:rsidP="00E334A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</w:rPr>
      </w:pPr>
      <w:r w:rsidRPr="00581CEC">
        <w:rPr>
          <w:rFonts w:ascii="Arial" w:hAnsi="Arial" w:cs="Arial"/>
          <w:sz w:val="20"/>
        </w:rPr>
        <w:t>C</w:t>
      </w:r>
      <w:r w:rsidR="00A826CF" w:rsidRPr="00581CEC">
        <w:rPr>
          <w:rFonts w:ascii="Arial" w:hAnsi="Arial" w:cs="Arial"/>
          <w:sz w:val="20"/>
        </w:rPr>
        <w:t xml:space="preserve">reate </w:t>
      </w:r>
      <w:r w:rsidRPr="00581CEC">
        <w:rPr>
          <w:rFonts w:ascii="Arial" w:hAnsi="Arial" w:cs="Arial"/>
          <w:sz w:val="20"/>
        </w:rPr>
        <w:t>the</w:t>
      </w:r>
      <w:r w:rsidR="00A826CF" w:rsidRPr="00581CEC">
        <w:rPr>
          <w:rFonts w:ascii="Arial" w:hAnsi="Arial" w:cs="Arial"/>
          <w:sz w:val="20"/>
        </w:rPr>
        <w:t xml:space="preserve"> Website using only HTML/CSS</w:t>
      </w:r>
      <w:r w:rsidR="00A72131" w:rsidRPr="00581CEC">
        <w:rPr>
          <w:rFonts w:ascii="Arial" w:hAnsi="Arial" w:cs="Arial"/>
          <w:sz w:val="20"/>
        </w:rPr>
        <w:t xml:space="preserve">/ vanilla </w:t>
      </w:r>
      <w:r w:rsidR="00A826CF" w:rsidRPr="00581CEC">
        <w:rPr>
          <w:rFonts w:ascii="Arial" w:hAnsi="Arial" w:cs="Arial"/>
          <w:sz w:val="20"/>
        </w:rPr>
        <w:t>JavaScript</w:t>
      </w:r>
      <w:r w:rsidR="00EC7908" w:rsidRPr="00581CEC">
        <w:rPr>
          <w:rFonts w:ascii="Arial" w:hAnsi="Arial" w:cs="Arial"/>
          <w:sz w:val="20"/>
        </w:rPr>
        <w:t xml:space="preserve"> and </w:t>
      </w:r>
      <w:r w:rsidR="00F864F0" w:rsidRPr="00581CEC">
        <w:rPr>
          <w:rFonts w:ascii="Arial" w:hAnsi="Arial" w:cs="Arial"/>
          <w:sz w:val="20"/>
        </w:rPr>
        <w:t xml:space="preserve">the </w:t>
      </w:r>
      <w:r w:rsidR="00EC7908" w:rsidRPr="00581CEC">
        <w:rPr>
          <w:rFonts w:ascii="Arial" w:hAnsi="Arial" w:cs="Arial"/>
          <w:sz w:val="20"/>
        </w:rPr>
        <w:t xml:space="preserve">resources supplied </w:t>
      </w:r>
      <w:r w:rsidR="006C5195" w:rsidRPr="00581CEC">
        <w:rPr>
          <w:rFonts w:ascii="Arial" w:hAnsi="Arial" w:cs="Arial"/>
          <w:sz w:val="20"/>
        </w:rPr>
        <w:br/>
      </w:r>
      <w:r w:rsidR="00EC7908" w:rsidRPr="00581CEC">
        <w:rPr>
          <w:rFonts w:ascii="Arial" w:hAnsi="Arial" w:cs="Arial"/>
          <w:sz w:val="20"/>
        </w:rPr>
        <w:t>(</w:t>
      </w:r>
      <w:r w:rsidR="006C5195" w:rsidRPr="00581CEC">
        <w:rPr>
          <w:rFonts w:ascii="Arial" w:hAnsi="Arial" w:cs="Arial"/>
          <w:b/>
          <w:color w:val="FF0000"/>
          <w:sz w:val="20"/>
        </w:rPr>
        <w:t>N</w:t>
      </w:r>
      <w:r w:rsidR="00EC7908" w:rsidRPr="00581CEC">
        <w:rPr>
          <w:rFonts w:ascii="Arial" w:hAnsi="Arial" w:cs="Arial"/>
          <w:b/>
          <w:color w:val="FF0000"/>
          <w:sz w:val="20"/>
        </w:rPr>
        <w:t>o Frameworks</w:t>
      </w:r>
      <w:r w:rsidR="006C5195" w:rsidRPr="00581CEC">
        <w:rPr>
          <w:rFonts w:ascii="Arial" w:hAnsi="Arial" w:cs="Arial"/>
          <w:b/>
          <w:color w:val="FF0000"/>
          <w:sz w:val="20"/>
        </w:rPr>
        <w:t xml:space="preserve"> allowed</w:t>
      </w:r>
      <w:r w:rsidR="00EC7908" w:rsidRPr="00581CEC">
        <w:rPr>
          <w:rFonts w:ascii="Arial" w:hAnsi="Arial" w:cs="Arial"/>
          <w:sz w:val="20"/>
        </w:rPr>
        <w:t>).</w:t>
      </w:r>
    </w:p>
    <w:p w:rsidR="009D2714" w:rsidRPr="00581CEC" w:rsidRDefault="009D2714" w:rsidP="00E334A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Your Website needs</w:t>
      </w:r>
      <w:r w:rsidR="008D36AC">
        <w:rPr>
          <w:rFonts w:ascii="Arial" w:hAnsi="Arial" w:cs="Arial"/>
          <w:sz w:val="20"/>
        </w:rPr>
        <w:t xml:space="preserve"> only</w:t>
      </w:r>
      <w:r>
        <w:rPr>
          <w:rFonts w:ascii="Arial" w:hAnsi="Arial" w:cs="Arial"/>
          <w:sz w:val="20"/>
        </w:rPr>
        <w:t xml:space="preserve"> to ma</w:t>
      </w:r>
      <w:r w:rsidR="00E334A7">
        <w:rPr>
          <w:rFonts w:ascii="Arial" w:hAnsi="Arial" w:cs="Arial"/>
          <w:sz w:val="20"/>
        </w:rPr>
        <w:t>tch</w:t>
      </w:r>
      <w:r>
        <w:rPr>
          <w:rFonts w:ascii="Arial" w:hAnsi="Arial" w:cs="Arial"/>
          <w:sz w:val="20"/>
        </w:rPr>
        <w:t xml:space="preserve"> </w:t>
      </w:r>
      <w:r w:rsidR="00762DB5">
        <w:rPr>
          <w:rFonts w:ascii="Arial" w:hAnsi="Arial" w:cs="Arial"/>
          <w:sz w:val="20"/>
        </w:rPr>
        <w:t xml:space="preserve">the </w:t>
      </w:r>
      <w:r w:rsidR="008D36AC">
        <w:rPr>
          <w:rFonts w:ascii="Arial" w:hAnsi="Arial" w:cs="Arial"/>
          <w:sz w:val="20"/>
        </w:rPr>
        <w:t xml:space="preserve">requirements </w:t>
      </w:r>
      <w:r w:rsidR="005A7FA0">
        <w:rPr>
          <w:rFonts w:ascii="Arial" w:hAnsi="Arial" w:cs="Arial"/>
          <w:sz w:val="20"/>
        </w:rPr>
        <w:t xml:space="preserve">when viewed in </w:t>
      </w:r>
      <w:r w:rsidR="00942AD0">
        <w:rPr>
          <w:rFonts w:ascii="Arial" w:hAnsi="Arial" w:cs="Arial"/>
          <w:sz w:val="20"/>
        </w:rPr>
        <w:t>a</w:t>
      </w:r>
      <w:r w:rsidR="005A7FA0">
        <w:rPr>
          <w:rFonts w:ascii="Arial" w:hAnsi="Arial" w:cs="Arial"/>
          <w:sz w:val="20"/>
        </w:rPr>
        <w:t xml:space="preserve"> Chrome browser </w:t>
      </w:r>
      <w:r w:rsidR="008D36AC">
        <w:rPr>
          <w:rFonts w:ascii="Arial" w:hAnsi="Arial" w:cs="Arial"/>
          <w:sz w:val="20"/>
        </w:rPr>
        <w:t>using a Lab Desktop monitor</w:t>
      </w:r>
      <w:r w:rsidR="000B1D17">
        <w:rPr>
          <w:rFonts w:ascii="Arial" w:hAnsi="Arial" w:cs="Arial"/>
          <w:sz w:val="20"/>
        </w:rPr>
        <w:t>,</w:t>
      </w:r>
      <w:r w:rsidR="008D36AC">
        <w:rPr>
          <w:rFonts w:ascii="Arial" w:hAnsi="Arial" w:cs="Arial"/>
          <w:sz w:val="20"/>
        </w:rPr>
        <w:t xml:space="preserve"> </w:t>
      </w:r>
      <w:r w:rsidR="005A7FA0">
        <w:rPr>
          <w:rFonts w:ascii="Arial" w:hAnsi="Arial" w:cs="Arial"/>
          <w:sz w:val="20"/>
        </w:rPr>
        <w:t>at 100% zoom level</w:t>
      </w:r>
      <w:r w:rsidR="00A67850">
        <w:rPr>
          <w:rFonts w:ascii="Arial" w:hAnsi="Arial" w:cs="Arial"/>
          <w:sz w:val="20"/>
        </w:rPr>
        <w:t>.</w:t>
      </w:r>
    </w:p>
    <w:p w:rsidR="00A826CF" w:rsidRPr="00581CEC" w:rsidRDefault="00524E50" w:rsidP="00E334A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</w:rPr>
      </w:pPr>
      <w:r w:rsidRPr="00D50DA1">
        <w:rPr>
          <w:rFonts w:ascii="Arial" w:hAnsi="Arial" w:cs="Arial"/>
          <w:b/>
          <w:color w:val="FF0000"/>
          <w:sz w:val="20"/>
        </w:rPr>
        <w:t xml:space="preserve">Do not use inline </w:t>
      </w:r>
      <w:r w:rsidR="00BE4B60">
        <w:rPr>
          <w:rFonts w:ascii="Arial" w:hAnsi="Arial" w:cs="Arial"/>
          <w:b/>
          <w:color w:val="FF0000"/>
          <w:sz w:val="20"/>
        </w:rPr>
        <w:t xml:space="preserve">CSS </w:t>
      </w:r>
      <w:r w:rsidRPr="00D50DA1">
        <w:rPr>
          <w:rFonts w:ascii="Arial" w:hAnsi="Arial" w:cs="Arial"/>
          <w:b/>
          <w:color w:val="FF0000"/>
          <w:sz w:val="20"/>
        </w:rPr>
        <w:t>styles</w:t>
      </w:r>
      <w:r w:rsidR="00A826CF" w:rsidRPr="00581CEC">
        <w:rPr>
          <w:rFonts w:ascii="Arial" w:hAnsi="Arial" w:cs="Arial"/>
          <w:sz w:val="20"/>
        </w:rPr>
        <w:t xml:space="preserve">. Except for the </w:t>
      </w:r>
      <w:r w:rsidR="00DC3DB8" w:rsidRPr="00581CEC">
        <w:rPr>
          <w:rFonts w:ascii="Arial" w:hAnsi="Arial" w:cs="Arial"/>
          <w:b/>
          <w:sz w:val="20"/>
        </w:rPr>
        <w:t>Open Street</w:t>
      </w:r>
      <w:r w:rsidR="00A826CF" w:rsidRPr="00581CEC">
        <w:rPr>
          <w:rFonts w:ascii="Arial" w:hAnsi="Arial" w:cs="Arial"/>
          <w:b/>
          <w:sz w:val="20"/>
        </w:rPr>
        <w:t xml:space="preserve"> Map</w:t>
      </w:r>
      <w:r w:rsidR="00A826CF" w:rsidRPr="00581CEC">
        <w:rPr>
          <w:rFonts w:ascii="Arial" w:hAnsi="Arial" w:cs="Arial"/>
          <w:sz w:val="20"/>
        </w:rPr>
        <w:t xml:space="preserve"> </w:t>
      </w:r>
      <w:r w:rsidR="00593E16" w:rsidRPr="00581CEC">
        <w:rPr>
          <w:rFonts w:ascii="Arial" w:hAnsi="Arial" w:cs="Arial"/>
          <w:sz w:val="20"/>
        </w:rPr>
        <w:t xml:space="preserve">&lt;iframe&gt; </w:t>
      </w:r>
      <w:r w:rsidR="00A826CF" w:rsidRPr="00581CEC">
        <w:rPr>
          <w:rFonts w:ascii="Arial" w:hAnsi="Arial" w:cs="Arial"/>
          <w:sz w:val="20"/>
        </w:rPr>
        <w:t>which comes with it embedded.</w:t>
      </w:r>
      <w:r w:rsidR="00E271C5" w:rsidRPr="00581CEC">
        <w:rPr>
          <w:rFonts w:ascii="Arial" w:hAnsi="Arial" w:cs="Arial"/>
          <w:sz w:val="20"/>
        </w:rPr>
        <w:t xml:space="preserve"> </w:t>
      </w:r>
      <w:r w:rsidR="00033671" w:rsidRPr="00581CEC">
        <w:rPr>
          <w:rFonts w:ascii="Arial" w:hAnsi="Arial" w:cs="Arial"/>
          <w:sz w:val="20"/>
        </w:rPr>
        <w:t xml:space="preserve">The </w:t>
      </w:r>
      <w:r w:rsidR="00E271C5" w:rsidRPr="00581CEC">
        <w:rPr>
          <w:rFonts w:ascii="Arial" w:hAnsi="Arial" w:cs="Arial"/>
          <w:b/>
          <w:sz w:val="20"/>
        </w:rPr>
        <w:t>Open Street Map</w:t>
      </w:r>
      <w:r w:rsidR="00E271C5" w:rsidRPr="00581CEC">
        <w:rPr>
          <w:rFonts w:ascii="Arial" w:hAnsi="Arial" w:cs="Arial"/>
          <w:sz w:val="20"/>
        </w:rPr>
        <w:t xml:space="preserve"> link is </w:t>
      </w:r>
      <w:hyperlink r:id="rId8" w:anchor="map=2/-41.2/-6.6" w:history="1">
        <w:r w:rsidR="00E271C5" w:rsidRPr="00581CEC">
          <w:rPr>
            <w:rStyle w:val="Hyperlink"/>
            <w:rFonts w:ascii="Arial" w:hAnsi="Arial" w:cs="Arial" w:hint="eastAsia"/>
            <w:sz w:val="20"/>
          </w:rPr>
          <w:t>https://www.ope</w:t>
        </w:r>
        <w:r w:rsidR="00E271C5" w:rsidRPr="00581CEC">
          <w:rPr>
            <w:rStyle w:val="Hyperlink"/>
            <w:rFonts w:ascii="Arial" w:hAnsi="Arial" w:cs="Arial" w:hint="eastAsia"/>
            <w:sz w:val="20"/>
          </w:rPr>
          <w:t>n</w:t>
        </w:r>
        <w:r w:rsidR="00E271C5" w:rsidRPr="00581CEC">
          <w:rPr>
            <w:rStyle w:val="Hyperlink"/>
            <w:rFonts w:ascii="Arial" w:hAnsi="Arial" w:cs="Arial" w:hint="eastAsia"/>
            <w:sz w:val="20"/>
          </w:rPr>
          <w:t>streetmap.org/#map=2/-41.2/-6.6</w:t>
        </w:r>
      </w:hyperlink>
    </w:p>
    <w:p w:rsidR="002456F6" w:rsidRDefault="00A826CF" w:rsidP="00E334A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</w:rPr>
      </w:pPr>
      <w:r w:rsidRPr="00581CEC">
        <w:rPr>
          <w:rFonts w:ascii="Arial" w:hAnsi="Arial" w:cs="Arial"/>
          <w:sz w:val="20"/>
        </w:rPr>
        <w:t xml:space="preserve">Ensure </w:t>
      </w:r>
      <w:r w:rsidR="00476B2A" w:rsidRPr="00581CEC">
        <w:rPr>
          <w:rFonts w:ascii="Arial" w:hAnsi="Arial" w:cs="Arial"/>
          <w:sz w:val="20"/>
        </w:rPr>
        <w:t>the page</w:t>
      </w:r>
      <w:r w:rsidRPr="00581CEC">
        <w:rPr>
          <w:rFonts w:ascii="Arial" w:hAnsi="Arial" w:cs="Arial"/>
          <w:sz w:val="20"/>
        </w:rPr>
        <w:t xml:space="preserve"> content match</w:t>
      </w:r>
      <w:r w:rsidR="00476B2A" w:rsidRPr="00581CEC">
        <w:rPr>
          <w:rFonts w:ascii="Arial" w:hAnsi="Arial" w:cs="Arial"/>
          <w:sz w:val="20"/>
        </w:rPr>
        <w:t>es</w:t>
      </w:r>
      <w:r w:rsidRPr="00581CEC">
        <w:rPr>
          <w:rFonts w:ascii="Arial" w:hAnsi="Arial" w:cs="Arial"/>
          <w:sz w:val="20"/>
        </w:rPr>
        <w:t xml:space="preserve"> </w:t>
      </w:r>
      <w:r w:rsidRPr="00581CEC">
        <w:rPr>
          <w:rFonts w:ascii="Arial" w:hAnsi="Arial" w:cs="Arial"/>
          <w:sz w:val="20"/>
          <w:u w:val="single"/>
        </w:rPr>
        <w:t>closely as possible</w:t>
      </w:r>
      <w:r w:rsidRPr="00581CEC">
        <w:rPr>
          <w:rFonts w:ascii="Arial" w:hAnsi="Arial" w:cs="Arial"/>
          <w:sz w:val="20"/>
        </w:rPr>
        <w:t xml:space="preserve"> the screenshots provided.</w:t>
      </w:r>
      <w:r w:rsidR="00476B2A" w:rsidRPr="00581CEC">
        <w:rPr>
          <w:rFonts w:ascii="Arial" w:hAnsi="Arial" w:cs="Arial"/>
          <w:sz w:val="20"/>
        </w:rPr>
        <w:t xml:space="preserve"> </w:t>
      </w:r>
    </w:p>
    <w:p w:rsidR="00476B2A" w:rsidRDefault="00D50DA1" w:rsidP="00E334A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</w:rPr>
      </w:pPr>
      <w:r>
        <w:rPr>
          <w:rFonts w:ascii="Arial" w:hAnsi="Arial" w:cs="Arial"/>
          <w:b/>
          <w:color w:val="FF0000"/>
          <w:sz w:val="20"/>
        </w:rPr>
        <w:t xml:space="preserve">Use only </w:t>
      </w:r>
      <w:r w:rsidR="00476B2A" w:rsidRPr="001343FB">
        <w:rPr>
          <w:rFonts w:ascii="Arial" w:hAnsi="Arial" w:cs="Arial"/>
          <w:b/>
          <w:color w:val="FF0000"/>
          <w:sz w:val="20"/>
        </w:rPr>
        <w:t>CSS G</w:t>
      </w:r>
      <w:r w:rsidR="001343FB" w:rsidRPr="001343FB">
        <w:rPr>
          <w:rFonts w:ascii="Arial" w:hAnsi="Arial" w:cs="Arial"/>
          <w:b/>
          <w:color w:val="FF0000"/>
          <w:sz w:val="20"/>
        </w:rPr>
        <w:t>rid</w:t>
      </w:r>
      <w:r w:rsidR="00476B2A" w:rsidRPr="001343FB">
        <w:rPr>
          <w:rFonts w:ascii="Arial" w:hAnsi="Arial" w:cs="Arial"/>
          <w:color w:val="FF0000"/>
          <w:sz w:val="20"/>
        </w:rPr>
        <w:t xml:space="preserve"> </w:t>
      </w:r>
      <w:r w:rsidR="00476B2A" w:rsidRPr="00581CEC">
        <w:rPr>
          <w:rFonts w:ascii="Arial" w:hAnsi="Arial" w:cs="Arial"/>
          <w:sz w:val="20"/>
        </w:rPr>
        <w:t>for your layout</w:t>
      </w:r>
      <w:r w:rsidR="00AC285B">
        <w:rPr>
          <w:rFonts w:ascii="Arial" w:hAnsi="Arial" w:cs="Arial"/>
          <w:sz w:val="20"/>
        </w:rPr>
        <w:t xml:space="preserve"> (no other frameworks)</w:t>
      </w:r>
      <w:r w:rsidR="00726B52">
        <w:rPr>
          <w:rFonts w:ascii="Arial" w:hAnsi="Arial" w:cs="Arial"/>
          <w:sz w:val="20"/>
        </w:rPr>
        <w:t>.</w:t>
      </w:r>
    </w:p>
    <w:p w:rsidR="009D0010" w:rsidRDefault="009D0010" w:rsidP="009D001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</w:rPr>
      </w:pPr>
      <w:r w:rsidRPr="00581CEC">
        <w:rPr>
          <w:rFonts w:ascii="Arial" w:hAnsi="Arial" w:cs="Arial"/>
          <w:sz w:val="20"/>
        </w:rPr>
        <w:t xml:space="preserve">You must </w:t>
      </w:r>
      <w:r w:rsidRPr="00581CEC">
        <w:rPr>
          <w:rFonts w:ascii="Arial" w:hAnsi="Arial" w:cs="Arial"/>
          <w:b/>
          <w:color w:val="FF0000"/>
          <w:sz w:val="20"/>
        </w:rPr>
        <w:t xml:space="preserve">NOT use the CSS </w:t>
      </w:r>
      <w:r w:rsidRPr="00581CEC">
        <w:rPr>
          <w:rFonts w:ascii="Arial" w:hAnsi="Arial" w:cs="Arial"/>
          <w:b/>
          <w:color w:val="385623" w:themeColor="accent6" w:themeShade="80"/>
          <w:sz w:val="20"/>
        </w:rPr>
        <w:t>height</w:t>
      </w:r>
      <w:r w:rsidR="00BE4B60">
        <w:rPr>
          <w:rFonts w:ascii="Arial" w:hAnsi="Arial" w:cs="Arial"/>
          <w:b/>
          <w:color w:val="385623" w:themeColor="accent6" w:themeShade="80"/>
          <w:sz w:val="20"/>
        </w:rPr>
        <w:t>, max-height</w:t>
      </w:r>
      <w:r w:rsidRPr="00581CEC">
        <w:rPr>
          <w:rFonts w:ascii="Arial" w:hAnsi="Arial" w:cs="Arial"/>
          <w:b/>
          <w:color w:val="385623" w:themeColor="accent6" w:themeShade="80"/>
          <w:sz w:val="20"/>
        </w:rPr>
        <w:t xml:space="preserve"> </w:t>
      </w:r>
      <w:r w:rsidRPr="00581CEC">
        <w:rPr>
          <w:rFonts w:ascii="Arial" w:hAnsi="Arial" w:cs="Arial"/>
          <w:b/>
          <w:color w:val="FF0000"/>
          <w:sz w:val="20"/>
        </w:rPr>
        <w:t xml:space="preserve">or </w:t>
      </w:r>
      <w:r w:rsidR="00BE4B60">
        <w:rPr>
          <w:rFonts w:ascii="Arial" w:hAnsi="Arial" w:cs="Arial"/>
          <w:b/>
          <w:color w:val="FF0000"/>
          <w:sz w:val="20"/>
        </w:rPr>
        <w:t xml:space="preserve">the </w:t>
      </w:r>
      <w:r w:rsidRPr="00581CEC">
        <w:rPr>
          <w:rFonts w:ascii="Arial" w:hAnsi="Arial" w:cs="Arial"/>
          <w:b/>
          <w:color w:val="FF0000"/>
          <w:sz w:val="20"/>
        </w:rPr>
        <w:t xml:space="preserve">HTML </w:t>
      </w:r>
      <w:r w:rsidRPr="00581CEC">
        <w:rPr>
          <w:rFonts w:ascii="Arial" w:hAnsi="Arial" w:cs="Arial"/>
          <w:b/>
          <w:color w:val="385623" w:themeColor="accent6" w:themeShade="80"/>
          <w:sz w:val="20"/>
        </w:rPr>
        <w:t xml:space="preserve">height </w:t>
      </w:r>
      <w:r w:rsidRPr="00581CEC">
        <w:rPr>
          <w:rFonts w:ascii="Arial" w:hAnsi="Arial" w:cs="Arial"/>
          <w:b/>
          <w:color w:val="FF0000"/>
          <w:sz w:val="20"/>
        </w:rPr>
        <w:t>attribute</w:t>
      </w:r>
      <w:r w:rsidRPr="00581CEC">
        <w:rPr>
          <w:rFonts w:ascii="Arial" w:hAnsi="Arial" w:cs="Arial"/>
          <w:color w:val="FF0000"/>
          <w:sz w:val="20"/>
        </w:rPr>
        <w:t xml:space="preserve"> (this includes using JavaScript to apply the height) </w:t>
      </w:r>
      <w:r w:rsidRPr="00581CEC">
        <w:rPr>
          <w:rFonts w:ascii="Arial" w:hAnsi="Arial" w:cs="Arial"/>
          <w:sz w:val="20"/>
        </w:rPr>
        <w:t xml:space="preserve">on any element except for the &lt;iframe&gt; and Modal. </w:t>
      </w:r>
      <w:r w:rsidR="00BE4B60">
        <w:rPr>
          <w:rFonts w:ascii="Arial" w:hAnsi="Arial" w:cs="Arial"/>
          <w:sz w:val="20"/>
        </w:rPr>
        <w:br/>
      </w:r>
      <w:r w:rsidRPr="00581CEC">
        <w:rPr>
          <w:rFonts w:ascii="Arial" w:hAnsi="Arial" w:cs="Arial"/>
          <w:b/>
          <w:color w:val="538135" w:themeColor="accent6" w:themeShade="BF"/>
          <w:sz w:val="20"/>
        </w:rPr>
        <w:t>You can</w:t>
      </w:r>
      <w:r w:rsidRPr="00581CEC">
        <w:rPr>
          <w:rFonts w:ascii="Arial" w:hAnsi="Arial" w:cs="Arial"/>
          <w:color w:val="70AD47" w:themeColor="accent6"/>
          <w:sz w:val="20"/>
        </w:rPr>
        <w:t xml:space="preserve"> </w:t>
      </w:r>
      <w:r w:rsidRPr="00581CEC">
        <w:rPr>
          <w:rFonts w:ascii="Arial" w:hAnsi="Arial" w:cs="Arial"/>
          <w:sz w:val="20"/>
        </w:rPr>
        <w:t xml:space="preserve">instead use </w:t>
      </w:r>
      <w:r w:rsidRPr="00581CEC">
        <w:rPr>
          <w:rFonts w:ascii="Arial" w:hAnsi="Arial" w:cs="Arial"/>
          <w:b/>
          <w:i/>
          <w:sz w:val="20"/>
        </w:rPr>
        <w:t>padding</w:t>
      </w:r>
      <w:r w:rsidRPr="00581CEC">
        <w:rPr>
          <w:rFonts w:ascii="Arial" w:hAnsi="Arial" w:cs="Arial"/>
          <w:b/>
          <w:sz w:val="20"/>
        </w:rPr>
        <w:t xml:space="preserve">, </w:t>
      </w:r>
      <w:r w:rsidRPr="00581CEC">
        <w:rPr>
          <w:rFonts w:ascii="Arial" w:hAnsi="Arial" w:cs="Arial"/>
          <w:b/>
          <w:i/>
          <w:sz w:val="20"/>
        </w:rPr>
        <w:t>margins</w:t>
      </w:r>
      <w:r w:rsidRPr="00581CEC">
        <w:rPr>
          <w:rFonts w:ascii="Arial" w:hAnsi="Arial" w:cs="Arial"/>
          <w:i/>
          <w:sz w:val="20"/>
        </w:rPr>
        <w:t xml:space="preserve"> </w:t>
      </w:r>
      <w:r w:rsidRPr="00581CEC">
        <w:rPr>
          <w:rFonts w:ascii="Arial" w:hAnsi="Arial" w:cs="Arial"/>
          <w:sz w:val="20"/>
        </w:rPr>
        <w:t xml:space="preserve">or </w:t>
      </w:r>
      <w:r w:rsidRPr="00581CEC">
        <w:rPr>
          <w:rFonts w:ascii="Arial" w:hAnsi="Arial" w:cs="Arial"/>
          <w:b/>
          <w:i/>
          <w:sz w:val="20"/>
        </w:rPr>
        <w:t>line-height</w:t>
      </w:r>
      <w:r w:rsidRPr="00581CEC">
        <w:rPr>
          <w:rFonts w:ascii="Arial" w:hAnsi="Arial" w:cs="Arial"/>
          <w:sz w:val="20"/>
        </w:rPr>
        <w:t xml:space="preserve"> for enlarging the height to achieve the expected results.</w:t>
      </w:r>
    </w:p>
    <w:p w:rsidR="009D0010" w:rsidRPr="000F5C4D" w:rsidRDefault="009D0010" w:rsidP="009D001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</w:rPr>
      </w:pPr>
      <w:r w:rsidRPr="00653B5F">
        <w:rPr>
          <w:rFonts w:ascii="Arial" w:hAnsi="Arial" w:cs="Arial"/>
          <w:sz w:val="20"/>
        </w:rPr>
        <w:t>Hyperlinks do not go anywhere when clicked</w:t>
      </w:r>
      <w:r>
        <w:rPr>
          <w:rFonts w:ascii="Arial" w:hAnsi="Arial" w:cs="Arial"/>
          <w:sz w:val="20"/>
        </w:rPr>
        <w:t>.</w:t>
      </w:r>
    </w:p>
    <w:p w:rsidR="009D0010" w:rsidRPr="009D0010" w:rsidRDefault="009D0010" w:rsidP="009D0010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</w:rPr>
      </w:pPr>
      <w:r w:rsidRPr="00581CEC">
        <w:rPr>
          <w:rFonts w:ascii="Arial" w:hAnsi="Arial" w:cs="Arial"/>
          <w:sz w:val="20"/>
        </w:rPr>
        <w:t xml:space="preserve">You </w:t>
      </w:r>
      <w:r w:rsidRPr="00581CEC">
        <w:rPr>
          <w:rFonts w:ascii="Arial" w:hAnsi="Arial" w:cs="Arial"/>
          <w:sz w:val="20"/>
          <w:u w:val="single"/>
        </w:rPr>
        <w:t>must only</w:t>
      </w:r>
      <w:r w:rsidRPr="00581CEC">
        <w:rPr>
          <w:rFonts w:ascii="Arial" w:hAnsi="Arial" w:cs="Arial"/>
          <w:sz w:val="20"/>
        </w:rPr>
        <w:t xml:space="preserve"> use a code editor like VS Code/Notepad++ or equivalent. No drag and drop IDE or similar tool is allowed. </w:t>
      </w:r>
      <w:r w:rsidRPr="00581CEC">
        <w:rPr>
          <w:rFonts w:ascii="Arial" w:hAnsi="Arial" w:cs="Arial"/>
          <w:b/>
          <w:color w:val="FF0000"/>
          <w:sz w:val="20"/>
        </w:rPr>
        <w:t>Failure to comply with this will mean a failed assessment</w:t>
      </w:r>
      <w:r w:rsidRPr="00581CEC">
        <w:rPr>
          <w:rFonts w:ascii="Arial" w:hAnsi="Arial" w:cs="Arial"/>
          <w:b/>
          <w:sz w:val="20"/>
        </w:rPr>
        <w:t>.</w:t>
      </w:r>
    </w:p>
    <w:p w:rsidR="00A826CF" w:rsidRPr="00581CEC" w:rsidRDefault="00AD6CFE" w:rsidP="00E334A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D</w:t>
      </w:r>
      <w:r w:rsidR="00A826CF" w:rsidRPr="00581CEC">
        <w:rPr>
          <w:rFonts w:ascii="Arial" w:hAnsi="Arial" w:cs="Arial"/>
          <w:sz w:val="20"/>
        </w:rPr>
        <w:t xml:space="preserve">ownload and extract </w:t>
      </w:r>
      <w:r w:rsidR="00A826CF" w:rsidRPr="00581CEC">
        <w:rPr>
          <w:rFonts w:ascii="Arial" w:hAnsi="Arial" w:cs="Arial"/>
          <w:b/>
          <w:sz w:val="20"/>
        </w:rPr>
        <w:t>assignment-resources.zip</w:t>
      </w:r>
      <w:r w:rsidR="00A826CF" w:rsidRPr="00581CEC">
        <w:rPr>
          <w:rFonts w:ascii="Arial" w:hAnsi="Arial" w:cs="Arial"/>
          <w:sz w:val="20"/>
        </w:rPr>
        <w:t xml:space="preserve"> from Moodle to assist you in the website creation. The files consist of the following:</w:t>
      </w:r>
    </w:p>
    <w:p w:rsidR="00A826CF" w:rsidRDefault="00A826CF" w:rsidP="000F5C4D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  <w:sz w:val="20"/>
        </w:rPr>
      </w:pPr>
      <w:r w:rsidRPr="00581CEC">
        <w:rPr>
          <w:rFonts w:ascii="Arial" w:hAnsi="Arial" w:cs="Arial"/>
          <w:b/>
          <w:sz w:val="20"/>
        </w:rPr>
        <w:t>Images</w:t>
      </w:r>
      <w:r w:rsidRPr="00581CEC">
        <w:rPr>
          <w:rFonts w:ascii="Arial" w:hAnsi="Arial" w:cs="Arial"/>
          <w:sz w:val="20"/>
        </w:rPr>
        <w:t xml:space="preserve"> to be used where </w:t>
      </w:r>
      <w:r w:rsidR="00F06B82">
        <w:rPr>
          <w:rFonts w:ascii="Arial" w:hAnsi="Arial" w:cs="Arial"/>
          <w:sz w:val="20"/>
        </w:rPr>
        <w:t>indicated</w:t>
      </w:r>
      <w:r w:rsidRPr="00581CEC">
        <w:rPr>
          <w:rFonts w:ascii="Arial" w:hAnsi="Arial" w:cs="Arial"/>
          <w:sz w:val="20"/>
        </w:rPr>
        <w:t xml:space="preserve"> in the design specifications provided below.  </w:t>
      </w:r>
    </w:p>
    <w:p w:rsidR="009D12D6" w:rsidRDefault="00A826CF" w:rsidP="000F5C4D">
      <w:pPr>
        <w:pStyle w:val="ListParagraph"/>
        <w:numPr>
          <w:ilvl w:val="1"/>
          <w:numId w:val="19"/>
        </w:numPr>
        <w:spacing w:line="360" w:lineRule="auto"/>
        <w:rPr>
          <w:rFonts w:ascii="Arial" w:hAnsi="Arial" w:cs="Arial"/>
          <w:sz w:val="20"/>
        </w:rPr>
      </w:pPr>
      <w:r w:rsidRPr="00581CEC">
        <w:rPr>
          <w:rFonts w:ascii="Arial" w:hAnsi="Arial" w:cs="Arial"/>
          <w:sz w:val="20"/>
        </w:rPr>
        <w:t xml:space="preserve">A text file </w:t>
      </w:r>
      <w:r w:rsidR="00F06B82">
        <w:rPr>
          <w:rFonts w:ascii="Arial" w:hAnsi="Arial" w:cs="Arial"/>
          <w:sz w:val="20"/>
        </w:rPr>
        <w:t xml:space="preserve">called </w:t>
      </w:r>
      <w:r w:rsidRPr="00581CEC">
        <w:rPr>
          <w:rFonts w:ascii="Arial" w:hAnsi="Arial" w:cs="Arial"/>
          <w:b/>
          <w:sz w:val="20"/>
        </w:rPr>
        <w:t>content.txt</w:t>
      </w:r>
      <w:r w:rsidRPr="00581CEC">
        <w:rPr>
          <w:rFonts w:ascii="Arial" w:hAnsi="Arial" w:cs="Arial"/>
          <w:sz w:val="20"/>
        </w:rPr>
        <w:t xml:space="preserve"> to be used as </w:t>
      </w:r>
      <w:r w:rsidRPr="00581CEC">
        <w:rPr>
          <w:rFonts w:ascii="Arial" w:hAnsi="Arial" w:cs="Arial"/>
          <w:sz w:val="20"/>
          <w:u w:val="single"/>
        </w:rPr>
        <w:t>heading text</w:t>
      </w:r>
      <w:r w:rsidRPr="00581CEC">
        <w:rPr>
          <w:rFonts w:ascii="Arial" w:hAnsi="Arial" w:cs="Arial"/>
          <w:sz w:val="20"/>
        </w:rPr>
        <w:t xml:space="preserve">, </w:t>
      </w:r>
      <w:r w:rsidRPr="00581CEC">
        <w:rPr>
          <w:rFonts w:ascii="Arial" w:hAnsi="Arial" w:cs="Arial"/>
          <w:sz w:val="20"/>
          <w:u w:val="single"/>
        </w:rPr>
        <w:t>paragraph text</w:t>
      </w:r>
      <w:r w:rsidRPr="00581CEC">
        <w:rPr>
          <w:rFonts w:ascii="Arial" w:hAnsi="Arial" w:cs="Arial"/>
          <w:sz w:val="20"/>
        </w:rPr>
        <w:t xml:space="preserve"> and </w:t>
      </w:r>
      <w:r w:rsidRPr="00581CEC">
        <w:rPr>
          <w:rFonts w:ascii="Arial" w:hAnsi="Arial" w:cs="Arial"/>
          <w:sz w:val="20"/>
          <w:u w:val="single"/>
        </w:rPr>
        <w:t>link text</w:t>
      </w:r>
      <w:r w:rsidRPr="00581CEC">
        <w:rPr>
          <w:rFonts w:ascii="Arial" w:hAnsi="Arial" w:cs="Arial"/>
          <w:sz w:val="20"/>
        </w:rPr>
        <w:t xml:space="preserve"> for the assignment. </w:t>
      </w:r>
      <w:r w:rsidRPr="00581CEC">
        <w:rPr>
          <w:rFonts w:ascii="Arial" w:hAnsi="Arial" w:cs="Arial"/>
          <w:b/>
          <w:color w:val="FF0000"/>
          <w:sz w:val="20"/>
          <w:u w:val="single"/>
        </w:rPr>
        <w:t>It must be used as is and not modified</w:t>
      </w:r>
      <w:r w:rsidRPr="00581CEC">
        <w:rPr>
          <w:rFonts w:ascii="Arial" w:hAnsi="Arial" w:cs="Arial"/>
          <w:sz w:val="20"/>
        </w:rPr>
        <w:t>.</w:t>
      </w:r>
    </w:p>
    <w:p w:rsidR="00A826CF" w:rsidRPr="008B05E0" w:rsidRDefault="00A826CF" w:rsidP="00E334A7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0"/>
          <w:highlight w:val="yellow"/>
        </w:rPr>
      </w:pPr>
      <w:r w:rsidRPr="008B05E0">
        <w:rPr>
          <w:rFonts w:ascii="Arial" w:hAnsi="Arial" w:cs="Arial"/>
          <w:sz w:val="20"/>
          <w:highlight w:val="yellow"/>
        </w:rPr>
        <w:t xml:space="preserve">Place your </w:t>
      </w:r>
      <w:r w:rsidRPr="008B05E0">
        <w:rPr>
          <w:rFonts w:ascii="Arial" w:hAnsi="Arial" w:cs="Arial"/>
          <w:b/>
          <w:sz w:val="20"/>
          <w:highlight w:val="yellow"/>
        </w:rPr>
        <w:t>full name in the &lt;title&gt; element</w:t>
      </w:r>
      <w:r w:rsidRPr="008B05E0">
        <w:rPr>
          <w:rFonts w:ascii="Arial" w:hAnsi="Arial" w:cs="Arial"/>
          <w:sz w:val="20"/>
          <w:highlight w:val="yellow"/>
        </w:rPr>
        <w:t xml:space="preserve"> of the index page.</w:t>
      </w:r>
    </w:p>
    <w:p w:rsidR="00AF3E47" w:rsidRDefault="00AF3E47" w:rsidP="00AF3E47">
      <w:pPr>
        <w:spacing w:line="360" w:lineRule="auto"/>
        <w:rPr>
          <w:rFonts w:ascii="Arial" w:hAnsi="Arial" w:cs="Arial"/>
          <w:sz w:val="20"/>
        </w:rPr>
      </w:pPr>
    </w:p>
    <w:p w:rsidR="00AF3E47" w:rsidRDefault="00AF3E47" w:rsidP="00AF3E47">
      <w:pPr>
        <w:spacing w:line="360" w:lineRule="auto"/>
        <w:rPr>
          <w:rFonts w:ascii="Arial" w:hAnsi="Arial" w:cs="Arial"/>
          <w:sz w:val="20"/>
        </w:rPr>
        <w:sectPr w:rsidR="00AF3E4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AF3E47" w:rsidRPr="00AF3E47" w:rsidRDefault="008C761B" w:rsidP="00AF3E47">
      <w:pPr>
        <w:spacing w:line="36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Full Page View</w:t>
      </w:r>
    </w:p>
    <w:p w:rsidR="00BF7A63" w:rsidRDefault="00C61A32" w:rsidP="00BF7A63">
      <w:pPr>
        <w:keepNext/>
        <w:rPr>
          <w:rFonts w:hint="eastAsia"/>
        </w:rPr>
      </w:pPr>
      <w:r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3930868</wp:posOffset>
                </wp:positionH>
                <wp:positionV relativeFrom="paragraph">
                  <wp:posOffset>3354672</wp:posOffset>
                </wp:positionV>
                <wp:extent cx="914400" cy="256265"/>
                <wp:effectExtent l="0" t="0" r="9525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6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1810" w:rsidRDefault="00A5181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1000px wide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30" type="#_x0000_t202" style="position:absolute;margin-left:309.5pt;margin-top:264.15pt;width:1in;height:20.2pt;z-index:2517483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" fillcolor="white [3201]" stroked="f" strokeweight=".5pt">
                <v:textbox>
                  <w:txbxContent>
                    <w:p w:rsidR="00A51810" w:rsidRDefault="00A51810">
                      <w:pPr>
                        <w:rPr>
                          <w:rFonts w:hint="eastAsia"/>
                        </w:rPr>
                      </w:pPr>
                      <w:r>
                        <w:t>1000px wide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ACB0B63" wp14:editId="5A80CA00">
                <wp:simplePos x="0" y="0"/>
                <wp:positionH relativeFrom="column">
                  <wp:posOffset>6738604</wp:posOffset>
                </wp:positionH>
                <wp:positionV relativeFrom="paragraph">
                  <wp:posOffset>3368636</wp:posOffset>
                </wp:positionV>
                <wp:extent cx="0" cy="243840"/>
                <wp:effectExtent l="0" t="0" r="19050" b="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F0C48" id="Straight Connector 65" o:spid="_x0000_s1026" style="position:absolute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30.6pt,265.25pt" to="530.6pt,2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" strokecolor="red" strokeweight=".5pt">
                <v:stroke dashstyle="dash" joinstyle="miter"/>
              </v:line>
            </w:pict>
          </mc:Fallback>
        </mc:AlternateContent>
      </w:r>
      <w:r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91711A8" wp14:editId="650D2F4C">
                <wp:simplePos x="0" y="0"/>
                <wp:positionH relativeFrom="column">
                  <wp:posOffset>2125834</wp:posOffset>
                </wp:positionH>
                <wp:positionV relativeFrom="paragraph">
                  <wp:posOffset>3368635</wp:posOffset>
                </wp:positionV>
                <wp:extent cx="0" cy="244394"/>
                <wp:effectExtent l="0" t="0" r="19050" b="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39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F0AE4D" id="Straight Connector 64" o:spid="_x0000_s1026" style="position:absolute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7.4pt,265.25pt" to="167.4pt,2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" strokecolor="red" strokeweight=".5pt">
                <v:stroke dashstyle="dash" joinstyle="miter"/>
              </v:line>
            </w:pict>
          </mc:Fallback>
        </mc:AlternateContent>
      </w:r>
      <w:r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5DC6B93" wp14:editId="3417AEA2">
                <wp:simplePos x="0" y="0"/>
                <wp:positionH relativeFrom="column">
                  <wp:posOffset>2138150</wp:posOffset>
                </wp:positionH>
                <wp:positionV relativeFrom="paragraph">
                  <wp:posOffset>3495654</wp:posOffset>
                </wp:positionV>
                <wp:extent cx="4572000" cy="0"/>
                <wp:effectExtent l="38100" t="76200" r="1905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463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3" o:spid="_x0000_s1026" type="#_x0000_t32" style="position:absolute;margin-left:168.35pt;margin-top:275.25pt;width:5in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" strokecolor="red" strokeweight=".5pt">
                <v:stroke dashstyle="dash" startarrow="block" endarrow="block" joinstyle="miter"/>
              </v:shape>
            </w:pict>
          </mc:Fallback>
        </mc:AlternateContent>
      </w:r>
      <w:r w:rsidRPr="00C61A32">
        <w:rPr>
          <w:noProof/>
          <w:lang w:val="en-NZ" w:eastAsia="en-NZ" w:bidi="ar-SA"/>
        </w:rPr>
        <w:t xml:space="preserve"> </w:t>
      </w:r>
      <w:r w:rsidRPr="00C61A32">
        <w:rPr>
          <w:noProof/>
          <w:lang w:val="en-NZ" w:eastAsia="en-NZ" w:bidi="ar-SA"/>
        </w:rPr>
        <w:drawing>
          <wp:inline distT="0" distB="0" distL="0" distR="0" wp14:anchorId="6C663C89" wp14:editId="46FEB29E">
            <wp:extent cx="8863330" cy="3951605"/>
            <wp:effectExtent l="19050" t="19050" r="1397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51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71C2" w:rsidRDefault="00BF7A63" w:rsidP="00BF7A63">
      <w:pPr>
        <w:pStyle w:val="Caption"/>
        <w:rPr>
          <w:rFonts w:hint="eastAsia"/>
        </w:rPr>
      </w:pPr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653B5F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 w:rsidR="008C761B">
        <w:t xml:space="preserve"> - Web Page viewed with 100% zoom, using Chrome (Lab Desktop)</w:t>
      </w:r>
    </w:p>
    <w:p w:rsidR="00C61A32" w:rsidRDefault="00C61A32" w:rsidP="00C61A32">
      <w:pPr>
        <w:rPr>
          <w:rFonts w:hint="eastAsia"/>
          <w:b/>
        </w:rPr>
      </w:pPr>
      <w:r w:rsidRPr="00AA46D3">
        <w:rPr>
          <w:b/>
        </w:rPr>
        <w:t>Key Specifications</w:t>
      </w:r>
    </w:p>
    <w:p w:rsidR="00C61A32" w:rsidRPr="00C61A32" w:rsidRDefault="00C61A32" w:rsidP="00C61A32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i/>
          <w:color w:val="000000"/>
          <w:sz w:val="21"/>
          <w:lang w:val="en-NZ" w:eastAsia="en-NZ" w:bidi="ar-SA"/>
        </w:rPr>
      </w:pPr>
      <w:r>
        <w:rPr>
          <w:rFonts w:hint="eastAsia"/>
        </w:rPr>
        <w:t>W</w:t>
      </w:r>
      <w:r>
        <w:t>idth of main container = 1000px</w:t>
      </w:r>
    </w:p>
    <w:p w:rsidR="00C61A32" w:rsidRPr="006B251B" w:rsidRDefault="00C61A32" w:rsidP="00C61A32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i/>
          <w:color w:val="000000"/>
          <w:sz w:val="21"/>
          <w:lang w:val="en-NZ" w:eastAsia="en-NZ" w:bidi="ar-SA"/>
        </w:rPr>
      </w:pPr>
      <w:r>
        <w:rPr>
          <w:rFonts w:hint="eastAsia"/>
        </w:rPr>
        <w:t>C</w:t>
      </w:r>
      <w:r>
        <w:t>entered on page</w:t>
      </w:r>
    </w:p>
    <w:p w:rsidR="006B251B" w:rsidRPr="006B251B" w:rsidRDefault="006B251B" w:rsidP="00C61A32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i/>
          <w:color w:val="000000"/>
          <w:sz w:val="21"/>
          <w:lang w:val="en-NZ" w:eastAsia="en-NZ" w:bidi="ar-SA"/>
        </w:rPr>
      </w:pPr>
      <w:r>
        <w:rPr>
          <w:rFonts w:hint="eastAsia"/>
        </w:rPr>
        <w:t>F</w:t>
      </w:r>
      <w:r>
        <w:t xml:space="preserve">ont family = </w:t>
      </w:r>
      <w:r w:rsidR="00820D2A">
        <w:t>V</w:t>
      </w:r>
      <w:r>
        <w:t>erdana</w:t>
      </w:r>
    </w:p>
    <w:p w:rsidR="006B251B" w:rsidRPr="00EA1293" w:rsidRDefault="006B251B" w:rsidP="00C61A32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i/>
          <w:color w:val="000000"/>
          <w:sz w:val="21"/>
          <w:lang w:val="en-NZ" w:eastAsia="en-NZ" w:bidi="ar-SA"/>
        </w:rPr>
      </w:pPr>
      <w:r>
        <w:rPr>
          <w:rFonts w:hint="eastAsia"/>
        </w:rPr>
        <w:t>F</w:t>
      </w:r>
      <w:r>
        <w:t>ont-size = 16px</w:t>
      </w:r>
      <w:r w:rsidR="00BE4B60">
        <w:t xml:space="preserve"> (default)</w:t>
      </w:r>
    </w:p>
    <w:p w:rsidR="00EA1293" w:rsidRPr="00D0515C" w:rsidRDefault="00EA1293" w:rsidP="00EA1293">
      <w:pPr>
        <w:pStyle w:val="ListParagraph"/>
        <w:numPr>
          <w:ilvl w:val="0"/>
          <w:numId w:val="2"/>
        </w:numPr>
        <w:rPr>
          <w:rFonts w:hint="eastAsia"/>
        </w:rPr>
      </w:pPr>
      <w:r>
        <w:t>P</w:t>
      </w:r>
      <w:r w:rsidRPr="00EA1293">
        <w:t>anel headers</w:t>
      </w:r>
      <w:r w:rsidR="00BE4B60">
        <w:t xml:space="preserve"> headings</w:t>
      </w:r>
      <w:r>
        <w:rPr>
          <w:i/>
        </w:rPr>
        <w:t xml:space="preserve"> = &lt;h</w:t>
      </w:r>
      <w:r w:rsidR="00820D2A">
        <w:rPr>
          <w:i/>
        </w:rPr>
        <w:t>4</w:t>
      </w:r>
      <w:r>
        <w:rPr>
          <w:i/>
        </w:rPr>
        <w:t>&gt;</w:t>
      </w:r>
    </w:p>
    <w:p w:rsidR="00EA1293" w:rsidRPr="004A5A10" w:rsidRDefault="00EA1293" w:rsidP="00EA1293">
      <w:pPr>
        <w:pStyle w:val="ListParagraph"/>
        <w:widowControl/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i/>
          <w:color w:val="000000"/>
          <w:sz w:val="21"/>
          <w:lang w:val="en-NZ" w:eastAsia="en-NZ" w:bidi="ar-SA"/>
        </w:rPr>
      </w:pPr>
    </w:p>
    <w:p w:rsidR="00BF7A63" w:rsidRPr="00E922E1" w:rsidRDefault="008C761B">
      <w:pPr>
        <w:widowControl/>
        <w:suppressAutoHyphens w:val="0"/>
        <w:spacing w:after="160" w:line="259" w:lineRule="auto"/>
        <w:rPr>
          <w:rFonts w:hint="eastAsia"/>
          <w:b/>
        </w:rPr>
      </w:pPr>
      <w:r w:rsidRPr="00E922E1">
        <w:rPr>
          <w:b/>
        </w:rPr>
        <w:lastRenderedPageBreak/>
        <w:t>Top Navigation bar</w:t>
      </w:r>
    </w:p>
    <w:p w:rsidR="00BF7A63" w:rsidRDefault="00BF7A63" w:rsidP="00BF7A63">
      <w:pPr>
        <w:keepNext/>
        <w:widowControl/>
        <w:suppressAutoHyphens w:val="0"/>
        <w:spacing w:after="160" w:line="259" w:lineRule="auto"/>
        <w:rPr>
          <w:rFonts w:hint="eastAsia"/>
        </w:rPr>
      </w:pPr>
      <w:r w:rsidRPr="00BF7A63">
        <w:rPr>
          <w:noProof/>
          <w:lang w:val="en-NZ" w:eastAsia="en-NZ" w:bidi="ar-SA"/>
        </w:rPr>
        <w:drawing>
          <wp:inline distT="0" distB="0" distL="0" distR="0" wp14:anchorId="1A11AFE5" wp14:editId="3395A335">
            <wp:extent cx="8863330" cy="226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63" w:rsidRDefault="00BF7A63" w:rsidP="00BF7A63">
      <w:pPr>
        <w:pStyle w:val="Caption"/>
        <w:rPr>
          <w:rFonts w:hint="eastAsia"/>
        </w:rPr>
      </w:pPr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653B5F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 w:rsidR="008C761B">
        <w:t xml:space="preserve"> – Top Nav bar</w:t>
      </w:r>
    </w:p>
    <w:p w:rsidR="004E75DE" w:rsidRPr="00AA46D3" w:rsidRDefault="006807A1" w:rsidP="004E75DE">
      <w:pPr>
        <w:rPr>
          <w:rFonts w:hint="eastAsia"/>
          <w:b/>
        </w:rPr>
      </w:pPr>
      <w:r w:rsidRPr="00AA46D3">
        <w:rPr>
          <w:b/>
        </w:rPr>
        <w:t xml:space="preserve">Key </w:t>
      </w:r>
      <w:r w:rsidR="004E75DE" w:rsidRPr="00AA46D3">
        <w:rPr>
          <w:b/>
        </w:rPr>
        <w:t>Specifications</w:t>
      </w:r>
      <w:r w:rsidR="00901871">
        <w:rPr>
          <w:b/>
        </w:rPr>
        <w:t xml:space="preserve"> </w:t>
      </w:r>
    </w:p>
    <w:p w:rsidR="00EA2123" w:rsidRPr="004A5A10" w:rsidRDefault="004E75DE" w:rsidP="00EA2123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i/>
          <w:color w:val="000000"/>
          <w:sz w:val="21"/>
          <w:lang w:val="en-NZ" w:eastAsia="en-NZ" w:bidi="ar-SA"/>
        </w:rPr>
      </w:pPr>
      <w:r>
        <w:t xml:space="preserve">background colour = </w:t>
      </w:r>
      <w:r w:rsidR="00EA2123" w:rsidRPr="004A5A10">
        <w:rPr>
          <w:i/>
          <w:lang w:val="en-NZ" w:eastAsia="en-NZ" w:bidi="ar-SA"/>
        </w:rPr>
        <w:t>#428bca</w:t>
      </w:r>
      <w:r w:rsidR="009B306F">
        <w:rPr>
          <w:i/>
          <w:lang w:val="en-NZ" w:eastAsia="en-NZ" w:bidi="ar-SA"/>
        </w:rPr>
        <w:t xml:space="preserve"> </w:t>
      </w:r>
    </w:p>
    <w:p w:rsidR="003270AF" w:rsidRPr="005D3082" w:rsidRDefault="00EA2123" w:rsidP="003270AF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 xml:space="preserve">text colour </w:t>
      </w:r>
      <w:r>
        <w:t xml:space="preserve">= </w:t>
      </w:r>
      <w:r w:rsidRPr="004A5A10">
        <w:rPr>
          <w:i/>
          <w:lang w:val="en-NZ" w:eastAsia="en-NZ" w:bidi="ar-SA"/>
        </w:rPr>
        <w:t>#ffffff</w:t>
      </w:r>
      <w:r w:rsidR="009B306F">
        <w:rPr>
          <w:i/>
          <w:lang w:val="en-NZ" w:eastAsia="en-NZ" w:bidi="ar-SA"/>
        </w:rPr>
        <w:t xml:space="preserve"> </w:t>
      </w:r>
    </w:p>
    <w:p w:rsidR="005D3082" w:rsidRPr="005D3082" w:rsidRDefault="005D3082" w:rsidP="005D3082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>text = &lt;a&gt; and centred vertically in frame</w:t>
      </w:r>
      <w:r w:rsidR="009B306F">
        <w:rPr>
          <w:lang w:val="en-NZ" w:eastAsia="en-NZ" w:bidi="ar-SA"/>
        </w:rPr>
        <w:t xml:space="preserve"> and padded away from the left edge</w:t>
      </w:r>
      <w:r w:rsidR="00952399">
        <w:rPr>
          <w:lang w:val="en-NZ" w:eastAsia="en-NZ" w:bidi="ar-SA"/>
        </w:rPr>
        <w:t xml:space="preserve"> </w:t>
      </w:r>
      <w:r w:rsidR="00641099">
        <w:rPr>
          <w:lang w:val="en-NZ" w:eastAsia="en-NZ" w:bidi="ar-SA"/>
        </w:rPr>
        <w:t>by 10px</w:t>
      </w:r>
    </w:p>
    <w:p w:rsidR="003270AF" w:rsidRPr="00D867FF" w:rsidRDefault="003270AF" w:rsidP="003270AF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 w:rsidRPr="003270AF">
        <w:rPr>
          <w:lang w:val="en-NZ" w:eastAsia="en-NZ" w:bidi="ar-SA"/>
        </w:rPr>
        <w:t xml:space="preserve">font-awesome icon = </w:t>
      </w:r>
      <w:r w:rsidRPr="003270AF">
        <w:rPr>
          <w:i/>
          <w:lang w:val="en-NZ" w:eastAsia="en-NZ" w:bidi="ar-SA"/>
        </w:rPr>
        <w:t>fa</w:t>
      </w:r>
      <w:r w:rsidR="00376606">
        <w:rPr>
          <w:i/>
          <w:lang w:val="en-NZ" w:eastAsia="en-NZ" w:bidi="ar-SA"/>
        </w:rPr>
        <w:t>r fa</w:t>
      </w:r>
      <w:r w:rsidRPr="003270AF">
        <w:rPr>
          <w:i/>
          <w:lang w:val="en-NZ" w:eastAsia="en-NZ" w:bidi="ar-SA"/>
        </w:rPr>
        <w:t>-newspaper</w:t>
      </w:r>
      <w:r w:rsidR="009B306F">
        <w:rPr>
          <w:i/>
          <w:lang w:val="en-NZ" w:eastAsia="en-NZ" w:bidi="ar-SA"/>
        </w:rPr>
        <w:t xml:space="preserve"> </w:t>
      </w:r>
    </w:p>
    <w:p w:rsidR="00D867FF" w:rsidRPr="007A273F" w:rsidRDefault="00D867FF" w:rsidP="003270AF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>covers entire screen (0</w:t>
      </w:r>
      <w:r w:rsidR="00641099">
        <w:rPr>
          <w:lang w:val="en-NZ" w:eastAsia="en-NZ" w:bidi="ar-SA"/>
        </w:rPr>
        <w:t>px</w:t>
      </w:r>
      <w:r>
        <w:rPr>
          <w:lang w:val="en-NZ" w:eastAsia="en-NZ" w:bidi="ar-SA"/>
        </w:rPr>
        <w:t xml:space="preserve"> margins)</w:t>
      </w:r>
    </w:p>
    <w:p w:rsidR="007A273F" w:rsidRPr="009B306F" w:rsidRDefault="007A273F" w:rsidP="003270AF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 xml:space="preserve">closely matches screenshot </w:t>
      </w:r>
    </w:p>
    <w:p w:rsidR="009B306F" w:rsidRPr="003270AF" w:rsidRDefault="009B306F" w:rsidP="00952399">
      <w:pPr>
        <w:pStyle w:val="ListParagraph"/>
        <w:widowControl/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</w:p>
    <w:p w:rsidR="004E75DE" w:rsidRPr="00E922E1" w:rsidRDefault="00AA46D3" w:rsidP="004E75DE">
      <w:pPr>
        <w:rPr>
          <w:rFonts w:hint="eastAsia"/>
          <w:b/>
        </w:rPr>
      </w:pPr>
      <w:r w:rsidRPr="00E922E1">
        <w:rPr>
          <w:b/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49A3D77" wp14:editId="2C34AC50">
                <wp:simplePos x="0" y="0"/>
                <wp:positionH relativeFrom="column">
                  <wp:posOffset>-46595</wp:posOffset>
                </wp:positionH>
                <wp:positionV relativeFrom="paragraph">
                  <wp:posOffset>175976</wp:posOffset>
                </wp:positionV>
                <wp:extent cx="8992571" cy="0"/>
                <wp:effectExtent l="0" t="0" r="18415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257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BC308" id="Straight Connector 67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65pt,13.85pt" to="704.4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" strokecolor="red" strokeweight="1.5pt">
                <v:stroke dashstyle="dash" joinstyle="miter"/>
              </v:line>
            </w:pict>
          </mc:Fallback>
        </mc:AlternateContent>
      </w:r>
      <w:r w:rsidR="00E922E1" w:rsidRPr="00E922E1">
        <w:rPr>
          <w:b/>
        </w:rPr>
        <w:t>Main Header</w:t>
      </w:r>
    </w:p>
    <w:p w:rsidR="00BF7A63" w:rsidRDefault="00AA46D3" w:rsidP="00BF7A63">
      <w:pPr>
        <w:keepNext/>
        <w:widowControl/>
        <w:suppressAutoHyphens w:val="0"/>
        <w:spacing w:after="160" w:line="259" w:lineRule="auto"/>
        <w:rPr>
          <w:rFonts w:hint="eastAsia"/>
        </w:rPr>
      </w:pPr>
      <w:r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46718D8" wp14:editId="4230F0AF">
                <wp:simplePos x="0" y="0"/>
                <wp:positionH relativeFrom="column">
                  <wp:posOffset>3259224</wp:posOffset>
                </wp:positionH>
                <wp:positionV relativeFrom="paragraph">
                  <wp:posOffset>31487</wp:posOffset>
                </wp:positionV>
                <wp:extent cx="5824" cy="390222"/>
                <wp:effectExtent l="76200" t="38100" r="70485" b="4826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4" cy="3902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0A937B" id="Straight Arrow Connector 71" o:spid="_x0000_s1026" type="#_x0000_t32" style="position:absolute;margin-left:256.65pt;margin-top:2.5pt;width:.45pt;height:30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3261554</wp:posOffset>
                </wp:positionH>
                <wp:positionV relativeFrom="paragraph">
                  <wp:posOffset>495773</wp:posOffset>
                </wp:positionV>
                <wp:extent cx="5824" cy="390222"/>
                <wp:effectExtent l="76200" t="38100" r="70485" b="4826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4" cy="3902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EFC5D" id="Straight Arrow Connector 70" o:spid="_x0000_s1026" type="#_x0000_t32" style="position:absolute;margin-left:256.8pt;margin-top:39.05pt;width:.45pt;height:30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741922" wp14:editId="5AF4EA44">
                <wp:simplePos x="0" y="0"/>
                <wp:positionH relativeFrom="column">
                  <wp:posOffset>-39904</wp:posOffset>
                </wp:positionH>
                <wp:positionV relativeFrom="paragraph">
                  <wp:posOffset>469827</wp:posOffset>
                </wp:positionV>
                <wp:extent cx="8992571" cy="0"/>
                <wp:effectExtent l="0" t="0" r="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257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C7B9E9" id="Straight Connector 69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15pt,37pt" to="704.9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" strokecolor="red" strokeweight="1.5pt">
                <v:stroke dashstyle="dash" joinstyle="miter"/>
              </v:line>
            </w:pict>
          </mc:Fallback>
        </mc:AlternateContent>
      </w:r>
      <w:r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F53B982" wp14:editId="0A008426">
                <wp:simplePos x="0" y="0"/>
                <wp:positionH relativeFrom="column">
                  <wp:posOffset>-62149</wp:posOffset>
                </wp:positionH>
                <wp:positionV relativeFrom="paragraph">
                  <wp:posOffset>885874</wp:posOffset>
                </wp:positionV>
                <wp:extent cx="8992571" cy="0"/>
                <wp:effectExtent l="0" t="0" r="18415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257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AF9935" id="Straight Connector 68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69.75pt" to="703.2pt,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" strokecolor="red" strokeweight="1.5pt">
                <v:stroke dashstyle="dash" joinstyle="miter"/>
              </v:line>
            </w:pict>
          </mc:Fallback>
        </mc:AlternateContent>
      </w:r>
      <w:r w:rsidR="00BF7A63" w:rsidRPr="00BF7A63">
        <w:rPr>
          <w:noProof/>
          <w:lang w:val="en-NZ" w:eastAsia="en-NZ" w:bidi="ar-SA"/>
        </w:rPr>
        <w:drawing>
          <wp:inline distT="0" distB="0" distL="0" distR="0" wp14:anchorId="29102AED" wp14:editId="6C4B96CB">
            <wp:extent cx="8863330" cy="893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63" w:rsidRDefault="00BF7A63" w:rsidP="00BF7A63">
      <w:pPr>
        <w:pStyle w:val="Caption"/>
        <w:rPr>
          <w:rFonts w:hint="eastAsia"/>
        </w:rPr>
      </w:pPr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653B5F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 w:rsidR="003E15B0">
        <w:t xml:space="preserve">-Main Banner </w:t>
      </w:r>
    </w:p>
    <w:p w:rsidR="003E15B0" w:rsidRPr="00AA46D3" w:rsidRDefault="003E15B0" w:rsidP="003E15B0">
      <w:pPr>
        <w:rPr>
          <w:rFonts w:hint="eastAsia"/>
          <w:b/>
        </w:rPr>
      </w:pPr>
      <w:r w:rsidRPr="00AA46D3">
        <w:rPr>
          <w:b/>
        </w:rPr>
        <w:t>Key Specifications</w:t>
      </w:r>
      <w:r w:rsidR="007A273F">
        <w:rPr>
          <w:b/>
        </w:rPr>
        <w:t xml:space="preserve"> </w:t>
      </w:r>
    </w:p>
    <w:p w:rsidR="003E15B0" w:rsidRPr="004A5A10" w:rsidRDefault="003E15B0" w:rsidP="003E15B0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i/>
          <w:color w:val="000000"/>
          <w:sz w:val="21"/>
          <w:lang w:val="en-NZ" w:eastAsia="en-NZ" w:bidi="ar-SA"/>
        </w:rPr>
      </w:pPr>
      <w:r>
        <w:t xml:space="preserve">background image = </w:t>
      </w:r>
      <w:r w:rsidRPr="003E15B0">
        <w:rPr>
          <w:i/>
        </w:rPr>
        <w:t>background.jpg</w:t>
      </w:r>
      <w:r w:rsidR="001F3526">
        <w:rPr>
          <w:i/>
        </w:rPr>
        <w:t xml:space="preserve"> </w:t>
      </w:r>
    </w:p>
    <w:p w:rsidR="003E15B0" w:rsidRPr="003270AF" w:rsidRDefault="003E15B0" w:rsidP="003E15B0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 xml:space="preserve">text colour </w:t>
      </w:r>
      <w:r>
        <w:t xml:space="preserve">= </w:t>
      </w:r>
      <w:r w:rsidRPr="004A5A10">
        <w:rPr>
          <w:i/>
          <w:lang w:val="en-NZ" w:eastAsia="en-NZ" w:bidi="ar-SA"/>
        </w:rPr>
        <w:t>#ffffff</w:t>
      </w:r>
      <w:r w:rsidR="001F3526">
        <w:rPr>
          <w:i/>
          <w:lang w:val="en-NZ" w:eastAsia="en-NZ" w:bidi="ar-SA"/>
        </w:rPr>
        <w:t xml:space="preserve">  </w:t>
      </w:r>
    </w:p>
    <w:p w:rsidR="00AA46D3" w:rsidRPr="007A273F" w:rsidRDefault="00AA46D3" w:rsidP="003E15B0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 xml:space="preserve">text = &lt;h1&gt; and centred vertically in header </w:t>
      </w:r>
      <w:r w:rsidR="007C63D7">
        <w:rPr>
          <w:lang w:val="en-NZ" w:eastAsia="en-NZ" w:bidi="ar-SA"/>
        </w:rPr>
        <w:t>frame</w:t>
      </w:r>
      <w:r w:rsidR="00641099">
        <w:rPr>
          <w:lang w:val="en-NZ" w:eastAsia="en-NZ" w:bidi="ar-SA"/>
        </w:rPr>
        <w:t>, padded away from the left edge by 10px</w:t>
      </w:r>
    </w:p>
    <w:p w:rsidR="007A273F" w:rsidRPr="009B306F" w:rsidRDefault="007A273F" w:rsidP="007A273F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 xml:space="preserve">closely matches screenshot </w:t>
      </w:r>
    </w:p>
    <w:p w:rsidR="00311F60" w:rsidRDefault="00311F60">
      <w:pPr>
        <w:widowControl/>
        <w:suppressAutoHyphens w:val="0"/>
        <w:spacing w:after="160" w:line="259" w:lineRule="auto"/>
        <w:rPr>
          <w:rFonts w:hint="eastAsia"/>
        </w:rPr>
      </w:pPr>
      <w:r>
        <w:rPr>
          <w:rFonts w:hint="eastAsia"/>
        </w:rPr>
        <w:br w:type="page"/>
      </w:r>
    </w:p>
    <w:p w:rsidR="00BF7A63" w:rsidRPr="00E922E1" w:rsidRDefault="00E922E1" w:rsidP="00BF7A63">
      <w:pPr>
        <w:keepNext/>
        <w:widowControl/>
        <w:suppressAutoHyphens w:val="0"/>
        <w:spacing w:after="160" w:line="259" w:lineRule="auto"/>
        <w:rPr>
          <w:rFonts w:hint="eastAsia"/>
          <w:b/>
        </w:rPr>
      </w:pPr>
      <w:r w:rsidRPr="00E922E1">
        <w:rPr>
          <w:b/>
        </w:rPr>
        <w:lastRenderedPageBreak/>
        <w:t>Navigation Link Section</w:t>
      </w:r>
    </w:p>
    <w:p w:rsidR="00E922E1" w:rsidRDefault="00E922E1" w:rsidP="00BF7A63">
      <w:pPr>
        <w:keepNext/>
        <w:widowControl/>
        <w:suppressAutoHyphens w:val="0"/>
        <w:spacing w:after="160" w:line="259" w:lineRule="auto"/>
        <w:rPr>
          <w:rFonts w:hint="eastAsia"/>
        </w:rPr>
      </w:pPr>
      <w:r w:rsidRPr="00BF7A63">
        <w:rPr>
          <w:noProof/>
          <w:lang w:val="en-NZ" w:eastAsia="en-NZ" w:bidi="ar-SA"/>
        </w:rPr>
        <w:drawing>
          <wp:inline distT="0" distB="0" distL="0" distR="0" wp14:anchorId="309CE44F" wp14:editId="0DEF7C86">
            <wp:extent cx="8863330" cy="345440"/>
            <wp:effectExtent l="19050" t="19050" r="1397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54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BF7A63" w:rsidRDefault="00BF7A63" w:rsidP="00BF7A63">
      <w:pPr>
        <w:pStyle w:val="Caption"/>
        <w:rPr>
          <w:rFonts w:hint="eastAsia"/>
        </w:rPr>
      </w:pPr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653B5F">
        <w:rPr>
          <w:rFonts w:hint="eastAsia"/>
          <w:noProof/>
        </w:rPr>
        <w:t>4</w:t>
      </w:r>
      <w:r>
        <w:rPr>
          <w:rFonts w:hint="eastAsia"/>
        </w:rPr>
        <w:fldChar w:fldCharType="end"/>
      </w:r>
    </w:p>
    <w:p w:rsidR="00AA46D3" w:rsidRPr="00AA46D3" w:rsidRDefault="00AA46D3" w:rsidP="00AA46D3">
      <w:pPr>
        <w:rPr>
          <w:rFonts w:hint="eastAsia"/>
          <w:b/>
        </w:rPr>
      </w:pPr>
      <w:r w:rsidRPr="00AA46D3">
        <w:rPr>
          <w:b/>
        </w:rPr>
        <w:t>Key Specifications</w:t>
      </w:r>
      <w:r w:rsidR="00765B2F">
        <w:rPr>
          <w:b/>
        </w:rPr>
        <w:t xml:space="preserve"> </w:t>
      </w:r>
    </w:p>
    <w:p w:rsidR="00932B36" w:rsidRPr="00932B36" w:rsidRDefault="00932B36" w:rsidP="00932B36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i/>
          <w:color w:val="000000"/>
          <w:sz w:val="21"/>
          <w:lang w:val="en-NZ" w:eastAsia="en-NZ" w:bidi="ar-SA"/>
        </w:rPr>
      </w:pPr>
      <w:r>
        <w:t>font-awesome icon</w:t>
      </w:r>
      <w:r w:rsidR="00DB4EA8">
        <w:t>s</w:t>
      </w:r>
      <w:r>
        <w:t xml:space="preserve"> = </w:t>
      </w:r>
      <w:r w:rsidR="00641099">
        <w:rPr>
          <w:i/>
        </w:rPr>
        <w:t xml:space="preserve">far </w:t>
      </w:r>
      <w:r w:rsidRPr="00932B36">
        <w:rPr>
          <w:i/>
          <w:lang w:val="en-NZ" w:eastAsia="en-NZ" w:bidi="ar-SA"/>
        </w:rPr>
        <w:t>fa-arrow-circle-o-right</w:t>
      </w:r>
    </w:p>
    <w:p w:rsidR="000138DD" w:rsidRPr="00BE4B60" w:rsidRDefault="000138DD" w:rsidP="000138DD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>text = &lt;a&gt; and centred vertically in header frame</w:t>
      </w:r>
    </w:p>
    <w:p w:rsidR="00BE4B60" w:rsidRPr="00641099" w:rsidRDefault="00BE4B60" w:rsidP="000138DD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>no underlines for the links</w:t>
      </w:r>
    </w:p>
    <w:p w:rsidR="00641099" w:rsidRPr="00311F60" w:rsidRDefault="00641099" w:rsidP="000138DD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>first arrow aligns with left edge of container</w:t>
      </w:r>
    </w:p>
    <w:p w:rsidR="00311F60" w:rsidRPr="00697BC0" w:rsidRDefault="00311F60" w:rsidP="000138DD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 xml:space="preserve">space separating icons and text </w:t>
      </w:r>
    </w:p>
    <w:p w:rsidR="00697BC0" w:rsidRPr="00317BFC" w:rsidRDefault="00697BC0" w:rsidP="00697BC0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 xml:space="preserve">closely matches screenshot </w:t>
      </w:r>
    </w:p>
    <w:p w:rsidR="00317BFC" w:rsidRPr="00317BFC" w:rsidRDefault="00317BFC" w:rsidP="00317BFC">
      <w:pPr>
        <w:widowControl/>
        <w:shd w:val="clear" w:color="auto" w:fill="FFFFFF"/>
        <w:suppressAutoHyphens w:val="0"/>
        <w:spacing w:line="285" w:lineRule="atLeast"/>
        <w:ind w:left="360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</w:p>
    <w:p w:rsidR="00BF7A63" w:rsidRDefault="00AF3E47" w:rsidP="00BF7A63">
      <w:pPr>
        <w:keepNext/>
        <w:rPr>
          <w:rFonts w:hint="eastAsia"/>
        </w:rPr>
      </w:pPr>
      <w:r w:rsidRPr="00AF3E47">
        <w:rPr>
          <w:noProof/>
          <w:lang w:val="en-NZ" w:eastAsia="en-NZ" w:bidi="ar-SA"/>
        </w:rPr>
        <w:lastRenderedPageBreak/>
        <w:drawing>
          <wp:inline distT="0" distB="0" distL="0" distR="0" wp14:anchorId="3698FD46" wp14:editId="2639364E">
            <wp:extent cx="8829040" cy="561571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43386" cy="562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47" w:rsidRDefault="00BF7A63" w:rsidP="00BF7A63">
      <w:pPr>
        <w:pStyle w:val="Caption"/>
        <w:rPr>
          <w:rFonts w:hint="eastAsia"/>
        </w:rPr>
      </w:pPr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653B5F">
        <w:rPr>
          <w:rFonts w:hint="eastAsia"/>
          <w:noProof/>
        </w:rPr>
        <w:t>5</w:t>
      </w:r>
      <w:r>
        <w:rPr>
          <w:rFonts w:hint="eastAsia"/>
        </w:rPr>
        <w:fldChar w:fldCharType="end"/>
      </w:r>
      <w:r w:rsidR="001471B6">
        <w:t>-Container showing contents and grid spacing when page has first loaded</w:t>
      </w:r>
    </w:p>
    <w:p w:rsidR="00A11061" w:rsidRDefault="000F0879" w:rsidP="00A11061">
      <w:pPr>
        <w:keepNext/>
        <w:rPr>
          <w:rFonts w:hint="eastAsia"/>
        </w:rPr>
      </w:pPr>
      <w:r>
        <w:rPr>
          <w:noProof/>
          <w:lang w:val="en-NZ" w:eastAsia="en-NZ" w:bidi="ar-SA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0FF9E3F" wp14:editId="09668AF7">
                <wp:simplePos x="0" y="0"/>
                <wp:positionH relativeFrom="column">
                  <wp:posOffset>8858614</wp:posOffset>
                </wp:positionH>
                <wp:positionV relativeFrom="paragraph">
                  <wp:posOffset>361101</wp:posOffset>
                </wp:positionV>
                <wp:extent cx="0" cy="1467683"/>
                <wp:effectExtent l="0" t="0" r="19050" b="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768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5314C" id="Straight Connector 61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7.55pt,28.45pt" to="697.55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" strokecolor="red" strokeweight=".5pt">
                <v:stroke dashstyle="dash" joinstyle="miter"/>
              </v:line>
            </w:pict>
          </mc:Fallback>
        </mc:AlternateContent>
      </w:r>
      <w:r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6F8628B" wp14:editId="71E93A8C">
                <wp:simplePos x="0" y="0"/>
                <wp:positionH relativeFrom="column">
                  <wp:posOffset>8771251</wp:posOffset>
                </wp:positionH>
                <wp:positionV relativeFrom="paragraph">
                  <wp:posOffset>337804</wp:posOffset>
                </wp:positionV>
                <wp:extent cx="5824" cy="1490996"/>
                <wp:effectExtent l="0" t="0" r="32385" b="3302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4" cy="149099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E7010" id="Straight Connector 60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0.65pt,26.6pt" to="691.1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" strokecolor="red" strokeweight=".5pt">
                <v:stroke dashstyle="dash" joinstyle="miter"/>
              </v:line>
            </w:pict>
          </mc:Fallback>
        </mc:AlternateContent>
      </w:r>
      <w:r w:rsidR="00AF2D73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FCD0BF" wp14:editId="02E10303">
                <wp:simplePos x="0" y="0"/>
                <wp:positionH relativeFrom="column">
                  <wp:posOffset>0</wp:posOffset>
                </wp:positionH>
                <wp:positionV relativeFrom="paragraph">
                  <wp:posOffset>1910340</wp:posOffset>
                </wp:positionV>
                <wp:extent cx="8863330" cy="0"/>
                <wp:effectExtent l="0" t="0" r="1397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33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51123" id="Straight Connector 2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50.4pt" to="697.9pt,1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" strokecolor="red" strokeweight=".5pt">
                <v:stroke dashstyle="dash" joinstyle="miter"/>
              </v:line>
            </w:pict>
          </mc:Fallback>
        </mc:AlternateContent>
      </w:r>
      <w:r w:rsidR="00AF2D73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3D327B" wp14:editId="7FC6487D">
                <wp:simplePos x="0" y="0"/>
                <wp:positionH relativeFrom="column">
                  <wp:posOffset>180549</wp:posOffset>
                </wp:positionH>
                <wp:positionV relativeFrom="paragraph">
                  <wp:posOffset>1741437</wp:posOffset>
                </wp:positionV>
                <wp:extent cx="8601589" cy="0"/>
                <wp:effectExtent l="0" t="0" r="952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158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348BA2" id="Straight Connector 16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.2pt,137.1pt" to="691.5pt,1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" strokecolor="red" strokeweight="1.5pt">
                <v:stroke dashstyle="3 1" joinstyle="miter"/>
              </v:line>
            </w:pict>
          </mc:Fallback>
        </mc:AlternateContent>
      </w:r>
      <w:r w:rsidR="00AF2D73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D7CFE5" wp14:editId="164F75DC">
                <wp:simplePos x="0" y="0"/>
                <wp:positionH relativeFrom="column">
                  <wp:posOffset>180549</wp:posOffset>
                </wp:positionH>
                <wp:positionV relativeFrom="paragraph">
                  <wp:posOffset>419343</wp:posOffset>
                </wp:positionV>
                <wp:extent cx="8601767" cy="0"/>
                <wp:effectExtent l="0" t="0" r="889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176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D13E96" id="Straight Connector 15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.2pt,33pt" to="691.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" strokecolor="red" strokeweight="1.5pt">
                <v:stroke dashstyle="3 1" joinstyle="miter"/>
              </v:line>
            </w:pict>
          </mc:Fallback>
        </mc:AlternateContent>
      </w:r>
      <w:r w:rsidR="00AF2D73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694188" wp14:editId="3E03B242">
                <wp:simplePos x="0" y="0"/>
                <wp:positionH relativeFrom="column">
                  <wp:posOffset>6017220</wp:posOffset>
                </wp:positionH>
                <wp:positionV relativeFrom="paragraph">
                  <wp:posOffset>41849</wp:posOffset>
                </wp:positionV>
                <wp:extent cx="0" cy="1869440"/>
                <wp:effectExtent l="0" t="0" r="1905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9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3BE0B" id="Straight Connector 3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3.8pt,3.3pt" to="473.8pt,1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" strokecolor="#00b050" strokeweight=".5pt">
                <v:stroke dashstyle="dash" joinstyle="miter"/>
              </v:line>
            </w:pict>
          </mc:Fallback>
        </mc:AlternateContent>
      </w:r>
      <w:r w:rsidR="00AF2D73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DA5C21" wp14:editId="0A0D2E3D">
                <wp:simplePos x="0" y="0"/>
                <wp:positionH relativeFrom="column">
                  <wp:posOffset>5933743</wp:posOffset>
                </wp:positionH>
                <wp:positionV relativeFrom="paragraph">
                  <wp:posOffset>33792</wp:posOffset>
                </wp:positionV>
                <wp:extent cx="0" cy="1869440"/>
                <wp:effectExtent l="0" t="0" r="1905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9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25A09" id="Straight Connector 33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pt,2.65pt" to="467.2pt,1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" strokecolor="#00b050" strokeweight=".5pt">
                <v:stroke dashstyle="dash" joinstyle="miter"/>
              </v:line>
            </w:pict>
          </mc:Fallback>
        </mc:AlternateContent>
      </w:r>
      <w:r w:rsidR="00AF2D73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B3A23E" wp14:editId="2463F453">
                <wp:simplePos x="0" y="0"/>
                <wp:positionH relativeFrom="column">
                  <wp:posOffset>5839217</wp:posOffset>
                </wp:positionH>
                <wp:positionV relativeFrom="paragraph">
                  <wp:posOffset>64163</wp:posOffset>
                </wp:positionV>
                <wp:extent cx="0" cy="1869440"/>
                <wp:effectExtent l="0" t="0" r="1905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9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CD216" id="Straight Connector 32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8pt,5.05pt" to="459.8pt,1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" strokecolor="#00b050" strokeweight=".5pt">
                <v:stroke dashstyle="dash" joinstyle="miter"/>
              </v:line>
            </w:pict>
          </mc:Fallback>
        </mc:AlternateContent>
      </w:r>
      <w:r w:rsidR="00AF2D73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A0D8CA" wp14:editId="1AA97F8C">
                <wp:simplePos x="0" y="0"/>
                <wp:positionH relativeFrom="column">
                  <wp:posOffset>5756036</wp:posOffset>
                </wp:positionH>
                <wp:positionV relativeFrom="paragraph">
                  <wp:posOffset>61405</wp:posOffset>
                </wp:positionV>
                <wp:extent cx="0" cy="1869440"/>
                <wp:effectExtent l="0" t="0" r="1905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944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017ED" id="Straight Connector 31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3.25pt,4.85pt" to="453.25pt,1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" strokecolor="#00b050" strokeweight=".5pt">
                <v:stroke dashstyle="dash" joinstyle="miter"/>
              </v:line>
            </w:pict>
          </mc:Fallback>
        </mc:AlternateContent>
      </w:r>
      <w:r w:rsidR="00275B34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8EE03E" wp14:editId="4B3DA82E">
                <wp:simplePos x="0" y="0"/>
                <wp:positionH relativeFrom="column">
                  <wp:posOffset>3057707</wp:posOffset>
                </wp:positionH>
                <wp:positionV relativeFrom="paragraph">
                  <wp:posOffset>337804</wp:posOffset>
                </wp:positionV>
                <wp:extent cx="0" cy="1490996"/>
                <wp:effectExtent l="0" t="0" r="19050" b="1397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099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7CB581" id="Straight Connector 25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0.75pt,26.6pt" to="240.75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" strokecolor="red" strokeweight=".5pt">
                <v:stroke dashstyle="dash" joinstyle="miter"/>
              </v:line>
            </w:pict>
          </mc:Fallback>
        </mc:AlternateContent>
      </w:r>
      <w:r w:rsidR="00275B34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69B7B8" wp14:editId="4DB9BA80">
                <wp:simplePos x="0" y="0"/>
                <wp:positionH relativeFrom="column">
                  <wp:posOffset>2801442</wp:posOffset>
                </wp:positionH>
                <wp:positionV relativeFrom="paragraph">
                  <wp:posOffset>337804</wp:posOffset>
                </wp:positionV>
                <wp:extent cx="0" cy="1490996"/>
                <wp:effectExtent l="0" t="0" r="19050" b="1397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099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0CFE6" id="Straight Connector 21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0.6pt,26.6pt" to="220.6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" strokecolor="red" strokeweight=".5pt">
                <v:stroke dashstyle="dash" joinstyle="miter"/>
              </v:line>
            </w:pict>
          </mc:Fallback>
        </mc:AlternateContent>
      </w:r>
      <w:r w:rsidR="00275B34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34A43A" wp14:editId="238D3C35">
                <wp:simplePos x="0" y="0"/>
                <wp:positionH relativeFrom="column">
                  <wp:posOffset>2970344</wp:posOffset>
                </wp:positionH>
                <wp:positionV relativeFrom="paragraph">
                  <wp:posOffset>337804</wp:posOffset>
                </wp:positionV>
                <wp:extent cx="0" cy="1490980"/>
                <wp:effectExtent l="0" t="0" r="19050" b="1397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09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6ACC2D" id="Straight Connector 24" o:spid="_x0000_s1026" style="position:absolute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3.9pt,26.6pt" to="233.9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" strokecolor="red" strokeweight=".5pt">
                <v:stroke dashstyle="dash" joinstyle="miter"/>
              </v:line>
            </w:pict>
          </mc:Fallback>
        </mc:AlternateContent>
      </w:r>
      <w:r w:rsidR="00275B34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4B8FBF" wp14:editId="79D69210">
                <wp:simplePos x="0" y="0"/>
                <wp:positionH relativeFrom="column">
                  <wp:posOffset>2877157</wp:posOffset>
                </wp:positionH>
                <wp:positionV relativeFrom="paragraph">
                  <wp:posOffset>337804</wp:posOffset>
                </wp:positionV>
                <wp:extent cx="0" cy="1490980"/>
                <wp:effectExtent l="0" t="0" r="19050" b="1397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09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765304" id="Straight Connector 22" o:spid="_x0000_s1026" style="position:absolute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6.55pt,26.6pt" to="226.55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" strokecolor="red" strokeweight=".5pt">
                <v:stroke dashstyle="dash" joinstyle="miter"/>
              </v:line>
            </w:pict>
          </mc:Fallback>
        </mc:AlternateContent>
      </w:r>
      <w:r w:rsidR="00275B34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AE5D6F" wp14:editId="37433B46">
                <wp:simplePos x="0" y="0"/>
                <wp:positionH relativeFrom="column">
                  <wp:posOffset>2708255</wp:posOffset>
                </wp:positionH>
                <wp:positionV relativeFrom="paragraph">
                  <wp:posOffset>337804</wp:posOffset>
                </wp:positionV>
                <wp:extent cx="0" cy="1490996"/>
                <wp:effectExtent l="0" t="0" r="19050" b="1397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099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9B5BC" id="Straight Connector 23" o:spid="_x0000_s1026" style="position:absolute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3.25pt,26.6pt" to="213.25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" strokecolor="red" strokeweight=".5pt">
                <v:stroke dashstyle="dash" joinstyle="miter"/>
              </v:line>
            </w:pict>
          </mc:Fallback>
        </mc:AlternateContent>
      </w:r>
      <w:r w:rsidR="00A11061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45BF01" wp14:editId="73BD4348">
                <wp:simplePos x="0" y="0"/>
                <wp:positionH relativeFrom="column">
                  <wp:posOffset>0</wp:posOffset>
                </wp:positionH>
                <wp:positionV relativeFrom="paragraph">
                  <wp:posOffset>337820</wp:posOffset>
                </wp:positionV>
                <wp:extent cx="8863330" cy="0"/>
                <wp:effectExtent l="0" t="0" r="2476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33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90FF0" id="Straight Connector 18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6.6pt" to="697.9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" strokecolor="#002060" strokeweight=".5pt">
                <v:stroke dashstyle="dash" joinstyle="miter"/>
              </v:line>
            </w:pict>
          </mc:Fallback>
        </mc:AlternateContent>
      </w:r>
      <w:r w:rsidR="00A11061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ECB0AA8" wp14:editId="0E649F48">
                <wp:simplePos x="0" y="0"/>
                <wp:positionH relativeFrom="column">
                  <wp:posOffset>-635</wp:posOffset>
                </wp:positionH>
                <wp:positionV relativeFrom="paragraph">
                  <wp:posOffset>1830070</wp:posOffset>
                </wp:positionV>
                <wp:extent cx="8863330" cy="0"/>
                <wp:effectExtent l="0" t="0" r="2476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33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8308A" id="Straight Connector 19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144.1pt" to="697.8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" strokecolor="#002060" strokeweight=".5pt">
                <v:stroke dashstyle="dash" joinstyle="miter"/>
              </v:line>
            </w:pict>
          </mc:Fallback>
        </mc:AlternateContent>
      </w:r>
      <w:r w:rsidR="00A11061" w:rsidRPr="00A11061">
        <w:rPr>
          <w:noProof/>
          <w:lang w:val="en-NZ" w:eastAsia="en-NZ" w:bidi="ar-SA"/>
        </w:rPr>
        <w:drawing>
          <wp:inline distT="0" distB="0" distL="0" distR="0" wp14:anchorId="453F553D" wp14:editId="29B5D4F6">
            <wp:extent cx="8863330" cy="1927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47" w:rsidRDefault="00A11061" w:rsidP="00A11061">
      <w:pPr>
        <w:pStyle w:val="Caption"/>
        <w:rPr>
          <w:rFonts w:hint="eastAsia"/>
        </w:rPr>
      </w:pPr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653B5F">
        <w:rPr>
          <w:rFonts w:hint="eastAsia"/>
          <w:noProof/>
        </w:rPr>
        <w:t>6</w:t>
      </w:r>
      <w:r>
        <w:rPr>
          <w:rFonts w:hint="eastAsia"/>
        </w:rPr>
        <w:fldChar w:fldCharType="end"/>
      </w:r>
      <w:r w:rsidR="00D0515C">
        <w:t xml:space="preserve">-Top section </w:t>
      </w:r>
      <w:r w:rsidR="00536428">
        <w:t>10+</w:t>
      </w:r>
    </w:p>
    <w:p w:rsidR="00536428" w:rsidRDefault="00536428" w:rsidP="00536428">
      <w:pPr>
        <w:rPr>
          <w:rFonts w:hint="eastAsia"/>
        </w:rPr>
      </w:pPr>
    </w:p>
    <w:p w:rsidR="001616C5" w:rsidRDefault="001616C5" w:rsidP="001616C5">
      <w:pPr>
        <w:rPr>
          <w:rFonts w:hint="eastAsia"/>
          <w:b/>
        </w:rPr>
      </w:pPr>
      <w:r w:rsidRPr="00AA46D3">
        <w:rPr>
          <w:b/>
        </w:rPr>
        <w:t>Key Specifications</w:t>
      </w:r>
    </w:p>
    <w:p w:rsidR="00EA1293" w:rsidRPr="00EA1293" w:rsidRDefault="00EA1293" w:rsidP="00EA1293">
      <w:pPr>
        <w:ind w:left="360"/>
        <w:rPr>
          <w:rFonts w:hint="eastAsia"/>
          <w:b/>
          <w:i/>
        </w:rPr>
      </w:pPr>
      <w:r w:rsidRPr="00EA1293">
        <w:rPr>
          <w:b/>
          <w:i/>
        </w:rPr>
        <w:t xml:space="preserve">Hot </w:t>
      </w:r>
      <w:r w:rsidR="00A86835">
        <w:rPr>
          <w:b/>
          <w:i/>
        </w:rPr>
        <w:t>Panel</w:t>
      </w:r>
      <w:r w:rsidR="005420B8">
        <w:rPr>
          <w:b/>
          <w:i/>
        </w:rPr>
        <w:t xml:space="preserve"> </w:t>
      </w:r>
    </w:p>
    <w:p w:rsidR="00381F9D" w:rsidRDefault="007C572A" w:rsidP="00381F9D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7C572A">
        <w:rPr>
          <w:i/>
        </w:rPr>
        <w:t>H</w:t>
      </w:r>
      <w:r w:rsidR="00F15924" w:rsidRPr="007C572A">
        <w:rPr>
          <w:i/>
        </w:rPr>
        <w:t>ot</w:t>
      </w:r>
      <w:r w:rsidR="00F15924" w:rsidRPr="00F15924">
        <w:t xml:space="preserve"> panel contains a header sitting above two sections (image and text)</w:t>
      </w:r>
      <w:r w:rsidR="00765B2F">
        <w:t>.</w:t>
      </w:r>
    </w:p>
    <w:p w:rsidR="00C061CE" w:rsidRPr="00F15924" w:rsidRDefault="002E51BB" w:rsidP="00C061CE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>
        <w:t>The t</w:t>
      </w:r>
      <w:r w:rsidR="00C061CE" w:rsidRPr="00F15924">
        <w:t>op</w:t>
      </w:r>
      <w:r w:rsidR="004121AD">
        <w:t>s</w:t>
      </w:r>
      <w:r w:rsidR="00C061CE" w:rsidRPr="00F15924">
        <w:t xml:space="preserve"> and bottoms of </w:t>
      </w:r>
      <w:r w:rsidR="00C061CE" w:rsidRPr="00044814">
        <w:rPr>
          <w:i/>
        </w:rPr>
        <w:t>image</w:t>
      </w:r>
      <w:r w:rsidR="00C061CE" w:rsidRPr="00F15924">
        <w:t xml:space="preserve"> and </w:t>
      </w:r>
      <w:r w:rsidR="00C061CE" w:rsidRPr="00044814">
        <w:rPr>
          <w:i/>
        </w:rPr>
        <w:t>paragraph</w:t>
      </w:r>
      <w:r w:rsidR="00C061CE" w:rsidRPr="00F15924">
        <w:t xml:space="preserve"> text line up horizontally </w:t>
      </w:r>
      <w:r w:rsidR="007E4800" w:rsidRPr="007E4800">
        <w:t>(as shown in Figure 6)</w:t>
      </w:r>
      <w:r w:rsidR="00765B2F">
        <w:t>.</w:t>
      </w:r>
    </w:p>
    <w:p w:rsidR="00381F9D" w:rsidRPr="00381F9D" w:rsidRDefault="00381F9D" w:rsidP="00381F9D">
      <w:pPr>
        <w:ind w:left="360"/>
        <w:rPr>
          <w:rFonts w:hint="eastAsia"/>
          <w:b/>
          <w:i/>
        </w:rPr>
      </w:pPr>
    </w:p>
    <w:p w:rsidR="00381F9D" w:rsidRPr="00381F9D" w:rsidRDefault="00264CEA" w:rsidP="00381F9D">
      <w:pPr>
        <w:ind w:left="360"/>
        <w:rPr>
          <w:rFonts w:hint="eastAsia"/>
          <w:b/>
          <w:i/>
        </w:rPr>
      </w:pPr>
      <w:r w:rsidRPr="00EA1293">
        <w:rPr>
          <w:b/>
          <w:i/>
        </w:rPr>
        <w:t xml:space="preserve">Hot </w:t>
      </w:r>
      <w:r>
        <w:rPr>
          <w:b/>
          <w:i/>
        </w:rPr>
        <w:t xml:space="preserve">Panel </w:t>
      </w:r>
      <w:r w:rsidR="00381F9D">
        <w:rPr>
          <w:b/>
          <w:i/>
        </w:rPr>
        <w:t>Image</w:t>
      </w:r>
      <w:r w:rsidR="00381F9D" w:rsidRPr="00381F9D">
        <w:rPr>
          <w:b/>
          <w:i/>
        </w:rPr>
        <w:t xml:space="preserve"> section</w:t>
      </w:r>
    </w:p>
    <w:p w:rsidR="00D0515C" w:rsidRPr="00F15924" w:rsidRDefault="00765B2F" w:rsidP="00EA1293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706793">
        <w:t>Image</w:t>
      </w:r>
      <w:r w:rsidR="001616C5" w:rsidRPr="00F15924">
        <w:t xml:space="preserve"> on page load = </w:t>
      </w:r>
      <w:r w:rsidR="001616C5" w:rsidRPr="00F15924">
        <w:rPr>
          <w:i/>
        </w:rPr>
        <w:t>business.jpg, width = 100%</w:t>
      </w:r>
      <w:r w:rsidR="00AF05C3" w:rsidRPr="00F15924">
        <w:t xml:space="preserve"> and fits into the frame showing consistent 10px </w:t>
      </w:r>
      <w:r w:rsidR="00B5697A" w:rsidRPr="00F15924">
        <w:t xml:space="preserve">outer </w:t>
      </w:r>
      <w:r w:rsidR="00AF05C3" w:rsidRPr="00F15924">
        <w:t>gap</w:t>
      </w:r>
      <w:r>
        <w:t>.</w:t>
      </w:r>
    </w:p>
    <w:p w:rsidR="001616C5" w:rsidRPr="00F15924" w:rsidRDefault="00765B2F" w:rsidP="00EA1293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F15924">
        <w:t>Borders</w:t>
      </w:r>
      <w:r w:rsidR="001616C5" w:rsidRPr="00F15924">
        <w:t xml:space="preserve"> = </w:t>
      </w:r>
      <w:proofErr w:type="spellStart"/>
      <w:r w:rsidR="001616C5" w:rsidRPr="00F15924">
        <w:rPr>
          <w:i/>
        </w:rPr>
        <w:t>lightgrey</w:t>
      </w:r>
      <w:proofErr w:type="spellEnd"/>
      <w:r w:rsidR="001616C5" w:rsidRPr="00F15924">
        <w:rPr>
          <w:i/>
        </w:rPr>
        <w:t>, width=10px</w:t>
      </w:r>
      <w:r>
        <w:rPr>
          <w:i/>
        </w:rPr>
        <w:t>.</w:t>
      </w:r>
    </w:p>
    <w:p w:rsidR="001616C5" w:rsidRPr="00F15924" w:rsidRDefault="00765B2F" w:rsidP="00EA1293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F15924">
        <w:t>Grid</w:t>
      </w:r>
      <w:r w:rsidR="001616C5" w:rsidRPr="00F15924">
        <w:t xml:space="preserve"> gaps </w:t>
      </w:r>
      <w:r w:rsidR="000E09F4" w:rsidRPr="00F15924">
        <w:t xml:space="preserve">consistently </w:t>
      </w:r>
      <w:r w:rsidR="001616C5" w:rsidRPr="00F15924">
        <w:t xml:space="preserve">= </w:t>
      </w:r>
      <w:r w:rsidR="001616C5" w:rsidRPr="00F15924">
        <w:rPr>
          <w:i/>
        </w:rPr>
        <w:t>10px</w:t>
      </w:r>
      <w:r w:rsidR="008231CE" w:rsidRPr="00F15924">
        <w:t xml:space="preserve"> </w:t>
      </w:r>
      <w:r w:rsidR="007E4800" w:rsidRPr="007E4800">
        <w:t>(as shown in Figure 6)</w:t>
      </w:r>
      <w:r>
        <w:t>.</w:t>
      </w:r>
    </w:p>
    <w:p w:rsidR="00C061CE" w:rsidRDefault="00C061CE" w:rsidP="00C061CE">
      <w:pPr>
        <w:ind w:left="360"/>
        <w:rPr>
          <w:rFonts w:hint="eastAsia"/>
          <w:b/>
          <w:i/>
        </w:rPr>
      </w:pPr>
    </w:p>
    <w:p w:rsidR="00C061CE" w:rsidRPr="00C061CE" w:rsidRDefault="00264CEA" w:rsidP="00C061CE">
      <w:pPr>
        <w:ind w:left="360"/>
        <w:rPr>
          <w:rFonts w:hint="eastAsia"/>
          <w:b/>
          <w:i/>
        </w:rPr>
      </w:pPr>
      <w:r>
        <w:rPr>
          <w:b/>
          <w:i/>
        </w:rPr>
        <w:t>Hot Panel Text</w:t>
      </w:r>
      <w:r w:rsidR="00C061CE" w:rsidRPr="00C061CE">
        <w:rPr>
          <w:b/>
          <w:i/>
        </w:rPr>
        <w:t xml:space="preserve"> section</w:t>
      </w:r>
    </w:p>
    <w:p w:rsidR="00C061CE" w:rsidRPr="00F15924" w:rsidRDefault="00706793" w:rsidP="00C061CE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F15924">
        <w:t>Borders</w:t>
      </w:r>
      <w:r w:rsidR="00C061CE" w:rsidRPr="00F15924">
        <w:t xml:space="preserve"> = </w:t>
      </w:r>
      <w:proofErr w:type="spellStart"/>
      <w:r w:rsidR="00C061CE" w:rsidRPr="00F15924">
        <w:rPr>
          <w:i/>
        </w:rPr>
        <w:t>lightgrey</w:t>
      </w:r>
      <w:proofErr w:type="spellEnd"/>
      <w:r w:rsidR="00C061CE" w:rsidRPr="00F15924">
        <w:rPr>
          <w:i/>
        </w:rPr>
        <w:t>, width=10px</w:t>
      </w:r>
      <w:r w:rsidR="00765B2F">
        <w:rPr>
          <w:i/>
        </w:rPr>
        <w:t>.</w:t>
      </w:r>
    </w:p>
    <w:p w:rsidR="00C061CE" w:rsidRPr="00F15924" w:rsidRDefault="00706793" w:rsidP="00C061CE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F15924">
        <w:t>Grid</w:t>
      </w:r>
      <w:r w:rsidR="00C061CE" w:rsidRPr="00F15924">
        <w:t xml:space="preserve"> gaps consistently = </w:t>
      </w:r>
      <w:r w:rsidR="00C061CE" w:rsidRPr="00F15924">
        <w:rPr>
          <w:i/>
        </w:rPr>
        <w:t>10px</w:t>
      </w:r>
      <w:r w:rsidR="00C061CE" w:rsidRPr="00F15924">
        <w:t xml:space="preserve"> </w:t>
      </w:r>
      <w:r w:rsidR="007E4800" w:rsidRPr="007E4800">
        <w:t>(as shown in Figure 6)</w:t>
      </w:r>
      <w:r w:rsidR="00765B2F">
        <w:t>.</w:t>
      </w:r>
    </w:p>
    <w:p w:rsidR="0080066B" w:rsidRDefault="00C061CE" w:rsidP="0080066B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F15924">
        <w:t xml:space="preserve">The </w:t>
      </w:r>
      <w:r w:rsidRPr="00044814">
        <w:rPr>
          <w:i/>
        </w:rPr>
        <w:t>paragraph</w:t>
      </w:r>
      <w:r w:rsidRPr="00F15924">
        <w:t xml:space="preserve"> text </w:t>
      </w:r>
      <w:r w:rsidRPr="00E70333">
        <w:rPr>
          <w:color w:val="FF0000"/>
        </w:rPr>
        <w:t xml:space="preserve">must be exactly </w:t>
      </w:r>
      <w:r w:rsidR="003967C4">
        <w:rPr>
          <w:color w:val="FF0000"/>
        </w:rPr>
        <w:t xml:space="preserve">as </w:t>
      </w:r>
      <w:r w:rsidRPr="00F15924">
        <w:t xml:space="preserve">the one provided in the </w:t>
      </w:r>
      <w:r w:rsidRPr="00044814">
        <w:rPr>
          <w:i/>
        </w:rPr>
        <w:t>resources</w:t>
      </w:r>
      <w:r w:rsidRPr="00F15924">
        <w:t xml:space="preserve"> folder</w:t>
      </w:r>
      <w:r w:rsidR="00706793">
        <w:t>.</w:t>
      </w:r>
    </w:p>
    <w:p w:rsidR="00C061CE" w:rsidRPr="00F15924" w:rsidRDefault="005B3E74" w:rsidP="0080066B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>
        <w:rPr>
          <w:rFonts w:hint="eastAsia"/>
        </w:rPr>
        <w:t>T</w:t>
      </w:r>
      <w:r>
        <w:t xml:space="preserve">ext has </w:t>
      </w:r>
      <w:r w:rsidR="00747D6B">
        <w:t>p</w:t>
      </w:r>
      <w:r w:rsidR="0080066B" w:rsidRPr="00F15924">
        <w:t>adding</w:t>
      </w:r>
      <w:r w:rsidR="00C061CE" w:rsidRPr="00F15924">
        <w:t xml:space="preserve"> from the left edge</w:t>
      </w:r>
      <w:r w:rsidR="00C061CE">
        <w:t>.</w:t>
      </w:r>
      <w:r w:rsidR="00E627EB">
        <w:t xml:space="preserve"> </w:t>
      </w:r>
    </w:p>
    <w:p w:rsidR="00C061CE" w:rsidRPr="00EA1293" w:rsidRDefault="00C061CE" w:rsidP="00C061CE">
      <w:pPr>
        <w:rPr>
          <w:rFonts w:hint="eastAsia"/>
        </w:rPr>
      </w:pPr>
    </w:p>
    <w:p w:rsidR="009D7B78" w:rsidRPr="00EA1293" w:rsidRDefault="003C25CA" w:rsidP="009D7B78">
      <w:pPr>
        <w:ind w:left="360"/>
        <w:rPr>
          <w:rFonts w:hint="eastAsia"/>
          <w:b/>
          <w:i/>
        </w:rPr>
      </w:pPr>
      <w:r>
        <w:rPr>
          <w:b/>
          <w:i/>
        </w:rPr>
        <w:t>Items</w:t>
      </w:r>
      <w:r w:rsidR="009D7B78" w:rsidRPr="00EA1293">
        <w:rPr>
          <w:b/>
          <w:i/>
        </w:rPr>
        <w:t xml:space="preserve"> </w:t>
      </w:r>
      <w:r w:rsidR="00A86835">
        <w:rPr>
          <w:b/>
          <w:i/>
        </w:rPr>
        <w:t>Panel</w:t>
      </w:r>
      <w:r w:rsidR="00746B5D">
        <w:rPr>
          <w:b/>
          <w:i/>
        </w:rPr>
        <w:t xml:space="preserve"> </w:t>
      </w:r>
    </w:p>
    <w:p w:rsidR="00A86CE6" w:rsidRDefault="00FB111C" w:rsidP="00A86CE6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FB111C">
        <w:rPr>
          <w:i/>
        </w:rPr>
        <w:t>Items</w:t>
      </w:r>
      <w:r w:rsidR="00A86CE6" w:rsidRPr="00A86CE6">
        <w:t xml:space="preserve"> panel contains a header </w:t>
      </w:r>
      <w:r w:rsidR="00765B2F">
        <w:t>matching other headings.</w:t>
      </w:r>
    </w:p>
    <w:p w:rsidR="00FB111C" w:rsidRPr="002E0731" w:rsidRDefault="00B44BA1" w:rsidP="00FB111C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>
        <w:t>The t</w:t>
      </w:r>
      <w:r w:rsidR="00FB111C" w:rsidRPr="002E0731">
        <w:t>op</w:t>
      </w:r>
      <w:r w:rsidR="00FB111C">
        <w:t>s</w:t>
      </w:r>
      <w:r w:rsidR="00FB111C" w:rsidRPr="002E0731">
        <w:t xml:space="preserve"> and bottoms of </w:t>
      </w:r>
      <w:r w:rsidR="00FB111C">
        <w:t xml:space="preserve">the </w:t>
      </w:r>
      <w:r w:rsidR="00FB111C" w:rsidRPr="001528C7">
        <w:rPr>
          <w:i/>
        </w:rPr>
        <w:t>hyperlink</w:t>
      </w:r>
      <w:r w:rsidR="00FB111C" w:rsidRPr="002E0731">
        <w:t xml:space="preserve"> text and </w:t>
      </w:r>
      <w:r w:rsidR="00FB111C" w:rsidRPr="001528C7">
        <w:rPr>
          <w:i/>
        </w:rPr>
        <w:t>paragraph</w:t>
      </w:r>
      <w:r w:rsidR="00FB111C" w:rsidRPr="002E0731">
        <w:t xml:space="preserve"> text (</w:t>
      </w:r>
      <w:r w:rsidR="00FB111C" w:rsidRPr="001528C7">
        <w:rPr>
          <w:i/>
        </w:rPr>
        <w:t>Hot</w:t>
      </w:r>
      <w:r w:rsidR="00FB111C" w:rsidRPr="002E0731">
        <w:t xml:space="preserve"> section) line up horizontally (as shown above)</w:t>
      </w:r>
      <w:r w:rsidR="00765B2F">
        <w:t>.</w:t>
      </w:r>
    </w:p>
    <w:p w:rsidR="00AD6EC3" w:rsidRPr="00AD6EC3" w:rsidRDefault="003967C4" w:rsidP="00AD6EC3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>
        <w:t>Font-awesome</w:t>
      </w:r>
      <w:r w:rsidR="00AD6EC3">
        <w:t xml:space="preserve"> icons = </w:t>
      </w:r>
      <w:r w:rsidR="00AD6EC3" w:rsidRPr="00AD6EC3">
        <w:rPr>
          <w:i/>
          <w:lang w:val="en-NZ" w:eastAsia="en-NZ" w:bidi="ar-SA"/>
        </w:rPr>
        <w:t xml:space="preserve">fa-arrow-circle-o-right, </w:t>
      </w:r>
      <w:proofErr w:type="spellStart"/>
      <w:r w:rsidR="00AD6EC3" w:rsidRPr="00AD6EC3">
        <w:rPr>
          <w:i/>
          <w:lang w:val="en-NZ" w:eastAsia="en-NZ" w:bidi="ar-SA"/>
        </w:rPr>
        <w:t>color</w:t>
      </w:r>
      <w:proofErr w:type="spellEnd"/>
      <w:r w:rsidR="00AD6EC3" w:rsidRPr="00AD6EC3">
        <w:rPr>
          <w:i/>
          <w:lang w:val="en-NZ" w:eastAsia="en-NZ" w:bidi="ar-SA"/>
        </w:rPr>
        <w:t xml:space="preserve"> = #000000</w:t>
      </w:r>
      <w:r w:rsidR="00D8560C">
        <w:rPr>
          <w:i/>
          <w:lang w:val="en-NZ" w:eastAsia="en-NZ" w:bidi="ar-SA"/>
        </w:rPr>
        <w:t xml:space="preserve">, </w:t>
      </w:r>
      <w:r w:rsidR="00D8560C" w:rsidRPr="00706793">
        <w:t xml:space="preserve">has </w:t>
      </w:r>
      <w:r w:rsidR="00706793">
        <w:t xml:space="preserve">10px </w:t>
      </w:r>
      <w:r w:rsidR="00D8560C" w:rsidRPr="00706793">
        <w:t>padding from the left edge</w:t>
      </w:r>
      <w:r w:rsidR="00706793" w:rsidRPr="00706793">
        <w:t>.</w:t>
      </w:r>
    </w:p>
    <w:p w:rsidR="009D7B78" w:rsidRPr="001616C5" w:rsidRDefault="00706793" w:rsidP="00706793">
      <w:pPr>
        <w:pStyle w:val="ListParagraph"/>
        <w:ind w:left="1080"/>
        <w:rPr>
          <w:rFonts w:hint="eastAsia"/>
        </w:rPr>
      </w:pPr>
      <w:r>
        <w:lastRenderedPageBreak/>
        <w:t>B</w:t>
      </w:r>
      <w:r w:rsidR="009D7B78" w:rsidRPr="00A86CE6">
        <w:t>orders</w:t>
      </w:r>
      <w:r w:rsidR="009D7B78">
        <w:rPr>
          <w:i/>
        </w:rPr>
        <w:t xml:space="preserve"> = </w:t>
      </w:r>
      <w:proofErr w:type="spellStart"/>
      <w:r w:rsidR="009D7B78">
        <w:rPr>
          <w:i/>
        </w:rPr>
        <w:t>lightgrey</w:t>
      </w:r>
      <w:proofErr w:type="spellEnd"/>
      <w:r w:rsidR="009D7B78">
        <w:rPr>
          <w:i/>
        </w:rPr>
        <w:t>, width=10px</w:t>
      </w:r>
      <w:r>
        <w:rPr>
          <w:i/>
        </w:rPr>
        <w:t>.</w:t>
      </w:r>
    </w:p>
    <w:p w:rsidR="009D7B78" w:rsidRPr="00327C29" w:rsidRDefault="003967C4" w:rsidP="009D7B78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A86CE6">
        <w:t>Grid</w:t>
      </w:r>
      <w:r w:rsidR="009D7B78" w:rsidRPr="00A86CE6">
        <w:t xml:space="preserve"> gaps consistently</w:t>
      </w:r>
      <w:r w:rsidR="009D7B78">
        <w:rPr>
          <w:i/>
        </w:rPr>
        <w:t xml:space="preserve"> = 10px </w:t>
      </w:r>
      <w:r w:rsidR="009D7B78" w:rsidRPr="007E4800">
        <w:t>(</w:t>
      </w:r>
      <w:r w:rsidR="007E4800" w:rsidRPr="007E4800">
        <w:t>as shown in Figure 6</w:t>
      </w:r>
      <w:r w:rsidR="009D7B78" w:rsidRPr="007E4800">
        <w:t>)</w:t>
      </w:r>
      <w:r w:rsidR="00706793">
        <w:t>.</w:t>
      </w:r>
    </w:p>
    <w:p w:rsidR="009D7B78" w:rsidRPr="002E0731" w:rsidRDefault="009D7B78" w:rsidP="00DF7978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2E0731">
        <w:t xml:space="preserve">The </w:t>
      </w:r>
      <w:r w:rsidR="00AD6EC3" w:rsidRPr="002E0731">
        <w:rPr>
          <w:i/>
          <w:u w:val="single"/>
        </w:rPr>
        <w:t>hyperlink</w:t>
      </w:r>
      <w:r w:rsidR="00AD6EC3" w:rsidRPr="002E0731">
        <w:t xml:space="preserve"> </w:t>
      </w:r>
      <w:r w:rsidRPr="002E0731">
        <w:t xml:space="preserve">text must be exactly the </w:t>
      </w:r>
      <w:r w:rsidR="002E0731" w:rsidRPr="00706793">
        <w:rPr>
          <w:color w:val="FF0000"/>
        </w:rPr>
        <w:t>text</w:t>
      </w:r>
      <w:r w:rsidRPr="00706793">
        <w:rPr>
          <w:color w:val="FF0000"/>
        </w:rPr>
        <w:t xml:space="preserve"> provided in the resources folder</w:t>
      </w:r>
      <w:r w:rsidR="00706793">
        <w:t>.</w:t>
      </w:r>
    </w:p>
    <w:p w:rsidR="00A11061" w:rsidRDefault="00A11061">
      <w:pPr>
        <w:rPr>
          <w:rFonts w:hint="eastAsia"/>
        </w:rPr>
      </w:pPr>
    </w:p>
    <w:p w:rsidR="00A11061" w:rsidRDefault="00A11061">
      <w:pPr>
        <w:rPr>
          <w:rFonts w:hint="eastAsia"/>
        </w:rPr>
      </w:pPr>
    </w:p>
    <w:p w:rsidR="00A11061" w:rsidRDefault="00BD7594" w:rsidP="00A11061">
      <w:pPr>
        <w:keepNext/>
        <w:rPr>
          <w:rFonts w:hint="eastAsia"/>
        </w:rPr>
      </w:pPr>
      <w:r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066F80C" wp14:editId="29469BBC">
                <wp:simplePos x="0" y="0"/>
                <wp:positionH relativeFrom="column">
                  <wp:posOffset>8760569</wp:posOffset>
                </wp:positionH>
                <wp:positionV relativeFrom="paragraph">
                  <wp:posOffset>305435</wp:posOffset>
                </wp:positionV>
                <wp:extent cx="0" cy="1634490"/>
                <wp:effectExtent l="0" t="0" r="19050" b="2286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4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A57DD7" id="Straight Connector 58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89.8pt,24.05pt" to="689.8pt,1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" strokecolor="red" strokeweight=".5pt">
                <v:stroke dashstyle="dash" joinstyle="miter"/>
              </v:line>
            </w:pict>
          </mc:Fallback>
        </mc:AlternateContent>
      </w:r>
      <w:r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B12E45D" wp14:editId="4ECFC6D6">
                <wp:simplePos x="0" y="0"/>
                <wp:positionH relativeFrom="column">
                  <wp:posOffset>8666415</wp:posOffset>
                </wp:positionH>
                <wp:positionV relativeFrom="paragraph">
                  <wp:posOffset>328148</wp:posOffset>
                </wp:positionV>
                <wp:extent cx="0" cy="1605369"/>
                <wp:effectExtent l="0" t="0" r="19050" b="139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536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5AA65" id="Straight Connector 59" o:spid="_x0000_s1026" style="position:absolute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82.4pt,25.85pt" to="682.4pt,1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E6D370" wp14:editId="204A4B2D">
                <wp:simplePos x="0" y="0"/>
                <wp:positionH relativeFrom="column">
                  <wp:posOffset>6111147</wp:posOffset>
                </wp:positionH>
                <wp:positionV relativeFrom="paragraph">
                  <wp:posOffset>317589</wp:posOffset>
                </wp:positionV>
                <wp:extent cx="0" cy="1634717"/>
                <wp:effectExtent l="0" t="0" r="19050" b="2286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71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91B30" id="Straight Connector 57" o:spid="_x0000_s1026" style="position:absolute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1.2pt,25pt" to="481.2pt,1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32CEDE" wp14:editId="01370C78">
                <wp:simplePos x="0" y="0"/>
                <wp:positionH relativeFrom="column">
                  <wp:posOffset>6017220</wp:posOffset>
                </wp:positionH>
                <wp:positionV relativeFrom="paragraph">
                  <wp:posOffset>311158</wp:posOffset>
                </wp:positionV>
                <wp:extent cx="0" cy="1634717"/>
                <wp:effectExtent l="0" t="0" r="19050" b="2286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71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8BFAF0" id="Straight Connector 56" o:spid="_x0000_s1026" style="position:absolute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3.8pt,24.5pt" to="473.8pt,1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7E607B3" wp14:editId="0EC22909">
                <wp:simplePos x="0" y="0"/>
                <wp:positionH relativeFrom="column">
                  <wp:posOffset>5935523</wp:posOffset>
                </wp:positionH>
                <wp:positionV relativeFrom="paragraph">
                  <wp:posOffset>326847</wp:posOffset>
                </wp:positionV>
                <wp:extent cx="0" cy="1634717"/>
                <wp:effectExtent l="0" t="0" r="19050" b="2286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71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778DFF" id="Straight Connector 55" o:spid="_x0000_s1026" style="position:absolute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7.35pt,25.75pt" to="467.35pt,1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9ACF664" wp14:editId="0B75360B">
                <wp:simplePos x="0" y="0"/>
                <wp:positionH relativeFrom="column">
                  <wp:posOffset>5842068</wp:posOffset>
                </wp:positionH>
                <wp:positionV relativeFrom="paragraph">
                  <wp:posOffset>313180</wp:posOffset>
                </wp:positionV>
                <wp:extent cx="0" cy="1634717"/>
                <wp:effectExtent l="0" t="0" r="19050" b="2286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71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3295D" id="Straight Connector 54" o:spid="_x0000_s1026" style="position:absolute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0pt,24.65pt" to="460pt,1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A70410" wp14:editId="645398E6">
                <wp:simplePos x="0" y="0"/>
                <wp:positionH relativeFrom="column">
                  <wp:posOffset>5751895</wp:posOffset>
                </wp:positionH>
                <wp:positionV relativeFrom="paragraph">
                  <wp:posOffset>298737</wp:posOffset>
                </wp:positionV>
                <wp:extent cx="0" cy="1634717"/>
                <wp:effectExtent l="0" t="0" r="19050" b="2286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71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E2B7C1" id="Straight Connector 53" o:spid="_x0000_s1026" style="position:absolute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2.9pt,23.5pt" to="452.9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61DAD82" wp14:editId="6B963B07">
                <wp:simplePos x="0" y="0"/>
                <wp:positionH relativeFrom="column">
                  <wp:posOffset>5662974</wp:posOffset>
                </wp:positionH>
                <wp:positionV relativeFrom="paragraph">
                  <wp:posOffset>319276</wp:posOffset>
                </wp:positionV>
                <wp:extent cx="0" cy="1634717"/>
                <wp:effectExtent l="0" t="0" r="19050" b="2286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71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00099" id="Straight Connector 52" o:spid="_x0000_s1026" style="position:absolute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5.9pt,25.15pt" to="445.9pt,1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635D79" wp14:editId="6805D461">
                <wp:simplePos x="0" y="0"/>
                <wp:positionH relativeFrom="column">
                  <wp:posOffset>2702431</wp:posOffset>
                </wp:positionH>
                <wp:positionV relativeFrom="paragraph">
                  <wp:posOffset>328149</wp:posOffset>
                </wp:positionV>
                <wp:extent cx="0" cy="1663551"/>
                <wp:effectExtent l="0" t="0" r="19050" b="1333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6355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929DE" id="Straight Connector 41" o:spid="_x0000_s1026" style="position:absolute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8pt,25.85pt" to="212.8pt,1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B17CF5" wp14:editId="2E13962D">
                <wp:simplePos x="0" y="0"/>
                <wp:positionH relativeFrom="column">
                  <wp:posOffset>2788762</wp:posOffset>
                </wp:positionH>
                <wp:positionV relativeFrom="paragraph">
                  <wp:posOffset>328149</wp:posOffset>
                </wp:positionV>
                <wp:extent cx="1032" cy="1669662"/>
                <wp:effectExtent l="0" t="0" r="37465" b="2603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2" cy="166966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91F600" id="Straight Connector 42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6pt,25.85pt" to="219.7pt,1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7507A7" wp14:editId="64B35A32">
                <wp:simplePos x="0" y="0"/>
                <wp:positionH relativeFrom="column">
                  <wp:posOffset>2877157</wp:posOffset>
                </wp:positionH>
                <wp:positionV relativeFrom="paragraph">
                  <wp:posOffset>328149</wp:posOffset>
                </wp:positionV>
                <wp:extent cx="0" cy="1669662"/>
                <wp:effectExtent l="0" t="0" r="19050" b="2603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66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17B5C" id="Straight Connector 45" o:spid="_x0000_s1026" style="position:absolute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6.55pt,25.85pt" to="226.55pt,1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9829C6" wp14:editId="1B876334">
                <wp:simplePos x="0" y="0"/>
                <wp:positionH relativeFrom="column">
                  <wp:posOffset>2970344</wp:posOffset>
                </wp:positionH>
                <wp:positionV relativeFrom="paragraph">
                  <wp:posOffset>328149</wp:posOffset>
                </wp:positionV>
                <wp:extent cx="5824" cy="1652190"/>
                <wp:effectExtent l="0" t="0" r="32385" b="2476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4" cy="16521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F3D62A" id="Straight Connector 46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9pt,25.85pt" to="234.35pt,1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3F5864D" wp14:editId="6D2E0B97">
                <wp:simplePos x="0" y="0"/>
                <wp:positionH relativeFrom="column">
                  <wp:posOffset>3057707</wp:posOffset>
                </wp:positionH>
                <wp:positionV relativeFrom="paragraph">
                  <wp:posOffset>328149</wp:posOffset>
                </wp:positionV>
                <wp:extent cx="0" cy="1652190"/>
                <wp:effectExtent l="0" t="0" r="19050" b="2476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21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A15F9" id="Straight Connector 47" o:spid="_x0000_s1026" style="position:absolute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0.75pt,25.85pt" to="240.75pt,1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7F94F9" wp14:editId="2B82C456">
                <wp:simplePos x="0" y="0"/>
                <wp:positionH relativeFrom="column">
                  <wp:posOffset>3150894</wp:posOffset>
                </wp:positionH>
                <wp:positionV relativeFrom="paragraph">
                  <wp:posOffset>328148</wp:posOffset>
                </wp:positionV>
                <wp:extent cx="0" cy="1634717"/>
                <wp:effectExtent l="0" t="0" r="19050" b="2286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471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0F5060" id="Straight Connector 48" o:spid="_x0000_s1026" style="position:absolute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8.1pt,25.85pt" to="248.1pt,1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" strokecolor="red" strokeweight=".5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8805C2" wp14:editId="6D51B72B">
                <wp:simplePos x="0" y="0"/>
                <wp:positionH relativeFrom="column">
                  <wp:posOffset>-2540</wp:posOffset>
                </wp:positionH>
                <wp:positionV relativeFrom="paragraph">
                  <wp:posOffset>2030180</wp:posOffset>
                </wp:positionV>
                <wp:extent cx="8863330" cy="0"/>
                <wp:effectExtent l="0" t="0" r="1397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33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233A7" id="Straight Connector 51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59.85pt" to="697.7pt,1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" strokecolor="red" strokeweight=".5pt">
                <v:stroke dashstyle="long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FEF70D" wp14:editId="3C589C18">
                <wp:simplePos x="0" y="0"/>
                <wp:positionH relativeFrom="column">
                  <wp:posOffset>1403633</wp:posOffset>
                </wp:positionH>
                <wp:positionV relativeFrom="paragraph">
                  <wp:posOffset>415512</wp:posOffset>
                </wp:positionV>
                <wp:extent cx="0" cy="1444403"/>
                <wp:effectExtent l="0" t="0" r="1905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4403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7D6682" id="Straight Connector 39" o:spid="_x0000_s1026" style="position:absolute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0.5pt,32.7pt" to="110.5pt,1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" strokecolor="red" strokeweight="1pt">
                <v:stroke dashstyle="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690D8D" wp14:editId="0F39A2FB">
                <wp:simplePos x="0" y="0"/>
                <wp:positionH relativeFrom="column">
                  <wp:posOffset>1490996</wp:posOffset>
                </wp:positionH>
                <wp:positionV relativeFrom="paragraph">
                  <wp:posOffset>415512</wp:posOffset>
                </wp:positionV>
                <wp:extent cx="0" cy="1444403"/>
                <wp:effectExtent l="0" t="0" r="1905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4403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83A5E6" id="Straight Connector 40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7.4pt,32.7pt" to="117.4pt,1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" strokecolor="red" strokeweight="1pt">
                <v:stroke dashstyle="dash" joinstyle="miter"/>
              </v:line>
            </w:pict>
          </mc:Fallback>
        </mc:AlternateContent>
      </w:r>
      <w:r w:rsidR="00403727" w:rsidRPr="00403727">
        <w:rPr>
          <w:noProof/>
          <w:color w:val="FF0000"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12E38F9" wp14:editId="554C6E5D">
                <wp:simplePos x="0" y="0"/>
                <wp:positionH relativeFrom="column">
                  <wp:posOffset>93680</wp:posOffset>
                </wp:positionH>
                <wp:positionV relativeFrom="paragraph">
                  <wp:posOffset>1097883</wp:posOffset>
                </wp:positionV>
                <wp:extent cx="2695943" cy="0"/>
                <wp:effectExtent l="0" t="0" r="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594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59579A" id="Straight Connector 50" o:spid="_x0000_s1026" style="position:absolute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.4pt,86.45pt" to="219.7pt,8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" strokecolor="red" strokeweight="1pt">
                <v:stroke dashstyle="longDash" joinstyle="miter"/>
              </v:line>
            </w:pict>
          </mc:Fallback>
        </mc:AlternateContent>
      </w:r>
      <w:r w:rsidR="00403727" w:rsidRPr="00403727">
        <w:rPr>
          <w:noProof/>
          <w:color w:val="FF0000"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032D1AE" wp14:editId="68A2EFA1">
                <wp:simplePos x="0" y="0"/>
                <wp:positionH relativeFrom="column">
                  <wp:posOffset>93187</wp:posOffset>
                </wp:positionH>
                <wp:positionV relativeFrom="paragraph">
                  <wp:posOffset>1184307</wp:posOffset>
                </wp:positionV>
                <wp:extent cx="2695943" cy="0"/>
                <wp:effectExtent l="0" t="0" r="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594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5DEFAA" id="Straight Connector 49" o:spid="_x0000_s1026" style="position:absolute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.35pt,93.25pt" to="219.65pt,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" strokecolor="red" strokeweight="1pt">
                <v:stroke dashstyle="long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CFD139" wp14:editId="389A5A77">
                <wp:simplePos x="0" y="0"/>
                <wp:positionH relativeFrom="column">
                  <wp:posOffset>2532</wp:posOffset>
                </wp:positionH>
                <wp:positionV relativeFrom="paragraph">
                  <wp:posOffset>327786</wp:posOffset>
                </wp:positionV>
                <wp:extent cx="8863330" cy="0"/>
                <wp:effectExtent l="0" t="0" r="1397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333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BBCCDE" id="Straight Connector 44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5.8pt" to="698.1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" strokecolor="#5b9bd5 [3204]" strokeweight=".5pt">
                <v:stroke dashstyle="long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48D4A25" wp14:editId="0B6228CA">
                <wp:simplePos x="0" y="0"/>
                <wp:positionH relativeFrom="column">
                  <wp:posOffset>0</wp:posOffset>
                </wp:positionH>
                <wp:positionV relativeFrom="paragraph">
                  <wp:posOffset>1947278</wp:posOffset>
                </wp:positionV>
                <wp:extent cx="8863330" cy="0"/>
                <wp:effectExtent l="0" t="0" r="1397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333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8BEF6" id="Straight Connector 4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3.35pt" to="697.9pt,1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" strokecolor="#5b9bd5 [3204]" strokeweight=".5pt">
                <v:stroke dashstyle="longDash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091D00" wp14:editId="5CAA49F6">
                <wp:simplePos x="0" y="0"/>
                <wp:positionH relativeFrom="column">
                  <wp:posOffset>186375</wp:posOffset>
                </wp:positionH>
                <wp:positionV relativeFrom="paragraph">
                  <wp:posOffset>1859916</wp:posOffset>
                </wp:positionV>
                <wp:extent cx="8595885" cy="0"/>
                <wp:effectExtent l="0" t="0" r="1524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958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906B75" id="Straight Connector 36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7pt,146.45pt" to="691.55pt,1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" strokecolor="red" strokeweight="1.5pt">
                <v:stroke dashstyle="3 1" joinstyle="miter"/>
              </v:line>
            </w:pict>
          </mc:Fallback>
        </mc:AlternateContent>
      </w:r>
      <w:r w:rsidR="00403727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E44EB8" wp14:editId="50AC8EFB">
                <wp:simplePos x="0" y="0"/>
                <wp:positionH relativeFrom="column">
                  <wp:posOffset>93187</wp:posOffset>
                </wp:positionH>
                <wp:positionV relativeFrom="paragraph">
                  <wp:posOffset>415512</wp:posOffset>
                </wp:positionV>
                <wp:extent cx="8573228" cy="0"/>
                <wp:effectExtent l="0" t="0" r="18415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322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B6DE95" id="Straight Connector 35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.35pt,32.7pt" to="682.4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" strokecolor="red" strokeweight="1.5pt">
                <v:stroke dashstyle="3 1" joinstyle="miter"/>
              </v:line>
            </w:pict>
          </mc:Fallback>
        </mc:AlternateContent>
      </w:r>
      <w:r w:rsidR="00AF2D73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F61E7C" wp14:editId="2AFC32B8">
                <wp:simplePos x="0" y="0"/>
                <wp:positionH relativeFrom="column">
                  <wp:posOffset>184150</wp:posOffset>
                </wp:positionH>
                <wp:positionV relativeFrom="paragraph">
                  <wp:posOffset>239464</wp:posOffset>
                </wp:positionV>
                <wp:extent cx="0" cy="1792354"/>
                <wp:effectExtent l="0" t="0" r="19050" b="1778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235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764C1" id="Straight Connector 38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5pt,18.85pt" to="14.5pt,1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" strokecolor="red" strokeweight=".5pt">
                <v:stroke dashstyle="dash" joinstyle="miter"/>
              </v:line>
            </w:pict>
          </mc:Fallback>
        </mc:AlternateContent>
      </w:r>
      <w:r w:rsidR="00AF2D73">
        <w:rPr>
          <w:noProof/>
          <w:lang w:val="en-NZ" w:eastAsia="en-NZ" w:bidi="ar-S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32951C" wp14:editId="378F2BF6">
                <wp:simplePos x="0" y="0"/>
                <wp:positionH relativeFrom="column">
                  <wp:posOffset>93187</wp:posOffset>
                </wp:positionH>
                <wp:positionV relativeFrom="paragraph">
                  <wp:posOffset>252435</wp:posOffset>
                </wp:positionV>
                <wp:extent cx="0" cy="1792354"/>
                <wp:effectExtent l="0" t="0" r="19050" b="1778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235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30B57" id="Straight Connector 37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35pt,19.9pt" to="7.35pt,1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" strokecolor="red" strokeweight=".5pt">
                <v:stroke dashstyle="dash" joinstyle="miter"/>
              </v:line>
            </w:pict>
          </mc:Fallback>
        </mc:AlternateContent>
      </w:r>
      <w:r w:rsidR="00A11061" w:rsidRPr="00A11061">
        <w:rPr>
          <w:noProof/>
          <w:lang w:val="en-NZ" w:eastAsia="en-NZ" w:bidi="ar-SA"/>
        </w:rPr>
        <w:drawing>
          <wp:inline distT="0" distB="0" distL="0" distR="0" wp14:anchorId="5649B577" wp14:editId="64C38D4A">
            <wp:extent cx="8863330" cy="2042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61" w:rsidRDefault="00A11061" w:rsidP="00A11061">
      <w:pPr>
        <w:pStyle w:val="Caption"/>
        <w:rPr>
          <w:rFonts w:hint="eastAsia"/>
        </w:rPr>
      </w:pPr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653B5F">
        <w:rPr>
          <w:rFonts w:hint="eastAsia"/>
          <w:noProof/>
        </w:rPr>
        <w:t>7</w:t>
      </w:r>
      <w:r>
        <w:rPr>
          <w:rFonts w:hint="eastAsia"/>
        </w:rPr>
        <w:fldChar w:fldCharType="end"/>
      </w:r>
      <w:r w:rsidR="00DD501D">
        <w:t xml:space="preserve">-Bottom </w:t>
      </w:r>
      <w:r w:rsidR="00AB7EE3">
        <w:t>s</w:t>
      </w:r>
      <w:r w:rsidR="00DD501D">
        <w:t>ection</w:t>
      </w:r>
    </w:p>
    <w:p w:rsidR="00E41F20" w:rsidRDefault="00E41F20">
      <w:pPr>
        <w:rPr>
          <w:rFonts w:hint="eastAsia"/>
        </w:rPr>
      </w:pPr>
    </w:p>
    <w:p w:rsidR="005C741A" w:rsidRDefault="00776A18" w:rsidP="005C741A">
      <w:pPr>
        <w:rPr>
          <w:rFonts w:hint="eastAsia"/>
          <w:b/>
        </w:rPr>
      </w:pPr>
      <w:r w:rsidRPr="00AA46D3">
        <w:rPr>
          <w:b/>
        </w:rPr>
        <w:t>Key Specifications</w:t>
      </w:r>
    </w:p>
    <w:p w:rsidR="00776A18" w:rsidRPr="005C741A" w:rsidRDefault="00381F9D" w:rsidP="005C741A">
      <w:pPr>
        <w:ind w:firstLine="720"/>
        <w:rPr>
          <w:rFonts w:hint="eastAsia"/>
          <w:b/>
        </w:rPr>
      </w:pPr>
      <w:r>
        <w:rPr>
          <w:b/>
          <w:i/>
        </w:rPr>
        <w:t>Interaction Panel</w:t>
      </w:r>
      <w:r w:rsidR="00EF1B36">
        <w:rPr>
          <w:b/>
          <w:i/>
        </w:rPr>
        <w:t xml:space="preserve"> </w:t>
      </w:r>
    </w:p>
    <w:p w:rsidR="00F15924" w:rsidRPr="00C429DE" w:rsidRDefault="00F15924" w:rsidP="00776A18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F12BB2">
        <w:rPr>
          <w:i/>
        </w:rPr>
        <w:t>Interaction</w:t>
      </w:r>
      <w:r w:rsidRPr="00F12BB2">
        <w:t xml:space="preserve"> panel contains a header sitting above two sections (</w:t>
      </w:r>
      <w:r w:rsidRPr="00F12BB2">
        <w:rPr>
          <w:i/>
        </w:rPr>
        <w:t>buttons</w:t>
      </w:r>
      <w:r w:rsidRPr="00F12BB2">
        <w:t xml:space="preserve"> and </w:t>
      </w:r>
      <w:r w:rsidRPr="00F12BB2">
        <w:rPr>
          <w:i/>
        </w:rPr>
        <w:t>table</w:t>
      </w:r>
      <w:r w:rsidRPr="00F12BB2">
        <w:t>)</w:t>
      </w:r>
      <w:r w:rsidR="00EF1B36">
        <w:t>.</w:t>
      </w:r>
    </w:p>
    <w:p w:rsidR="00C429DE" w:rsidRDefault="00C429DE" w:rsidP="00C429DE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>
        <w:t>The tops of the upper buttons</w:t>
      </w:r>
      <w:r w:rsidRPr="00E31113">
        <w:t xml:space="preserve"> and </w:t>
      </w:r>
      <w:r>
        <w:rPr>
          <w:i/>
        </w:rPr>
        <w:t>table</w:t>
      </w:r>
      <w:r w:rsidRPr="00E31113">
        <w:t xml:space="preserve"> </w:t>
      </w:r>
      <w:r>
        <w:t xml:space="preserve">top </w:t>
      </w:r>
      <w:r w:rsidRPr="00E31113">
        <w:t>(</w:t>
      </w:r>
      <w:r>
        <w:rPr>
          <w:i/>
        </w:rPr>
        <w:t>Interaction</w:t>
      </w:r>
      <w:r w:rsidRPr="00E31113">
        <w:t xml:space="preserve"> section) line up horizontally </w:t>
      </w:r>
      <w:r w:rsidRPr="00F12BB2">
        <w:t>(</w:t>
      </w:r>
      <w:r w:rsidRPr="00E31113">
        <w:t xml:space="preserve">as shown </w:t>
      </w:r>
      <w:r>
        <w:t>in Figure 7</w:t>
      </w:r>
      <w:r w:rsidRPr="00F12BB2">
        <w:t>)</w:t>
      </w:r>
      <w:r w:rsidR="00EF1B36">
        <w:t>.</w:t>
      </w:r>
    </w:p>
    <w:p w:rsidR="00C429DE" w:rsidRPr="00F12BB2" w:rsidRDefault="00C429DE" w:rsidP="00C429DE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>
        <w:t xml:space="preserve">The bottom of lower </w:t>
      </w:r>
      <w:r w:rsidRPr="0010286C">
        <w:rPr>
          <w:i/>
        </w:rPr>
        <w:t>buttons</w:t>
      </w:r>
      <w:r w:rsidRPr="00E31113">
        <w:t xml:space="preserve"> and </w:t>
      </w:r>
      <w:r>
        <w:t xml:space="preserve">the </w:t>
      </w:r>
      <w:r>
        <w:rPr>
          <w:i/>
        </w:rPr>
        <w:t xml:space="preserve">table </w:t>
      </w:r>
      <w:r w:rsidRPr="00295402">
        <w:t>bottom</w:t>
      </w:r>
      <w:r w:rsidRPr="00E31113">
        <w:t xml:space="preserve"> (</w:t>
      </w:r>
      <w:r>
        <w:rPr>
          <w:i/>
        </w:rPr>
        <w:t>Interaction</w:t>
      </w:r>
      <w:r w:rsidRPr="00E31113">
        <w:t xml:space="preserve"> section) line up horizontally </w:t>
      </w:r>
      <w:r w:rsidRPr="00F12BB2">
        <w:t>(</w:t>
      </w:r>
      <w:r w:rsidRPr="00E31113">
        <w:t xml:space="preserve">as shown </w:t>
      </w:r>
      <w:r>
        <w:t>in Figure 7</w:t>
      </w:r>
      <w:r w:rsidR="00EF1B36">
        <w:t>).</w:t>
      </w:r>
    </w:p>
    <w:p w:rsidR="00776A18" w:rsidRPr="00EA1293" w:rsidRDefault="00776A18" w:rsidP="00776A18">
      <w:pPr>
        <w:pStyle w:val="ListParagraph"/>
        <w:ind w:left="1080"/>
        <w:rPr>
          <w:rFonts w:hint="eastAsia"/>
        </w:rPr>
      </w:pPr>
    </w:p>
    <w:p w:rsidR="005C741A" w:rsidRPr="005C741A" w:rsidRDefault="005C741A" w:rsidP="005C741A">
      <w:pPr>
        <w:ind w:firstLine="720"/>
        <w:rPr>
          <w:rFonts w:hint="eastAsia"/>
          <w:b/>
          <w:i/>
        </w:rPr>
      </w:pPr>
      <w:r w:rsidRPr="005C741A">
        <w:rPr>
          <w:b/>
          <w:i/>
        </w:rPr>
        <w:t>Interaction</w:t>
      </w:r>
      <w:r>
        <w:rPr>
          <w:b/>
          <w:i/>
        </w:rPr>
        <w:t xml:space="preserve"> </w:t>
      </w:r>
      <w:r w:rsidR="00041FBD">
        <w:rPr>
          <w:b/>
          <w:i/>
        </w:rPr>
        <w:t>B</w:t>
      </w:r>
      <w:r>
        <w:rPr>
          <w:b/>
          <w:i/>
        </w:rPr>
        <w:t>utton section</w:t>
      </w:r>
    </w:p>
    <w:p w:rsidR="00776A18" w:rsidRDefault="00EF1B36" w:rsidP="00776A18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bookmarkStart w:id="0" w:name="_GoBack"/>
      <w:r>
        <w:t>G</w:t>
      </w:r>
      <w:r w:rsidR="00776A18" w:rsidRPr="00E31113">
        <w:t xml:space="preserve">rid gaps consistently = </w:t>
      </w:r>
      <w:r w:rsidR="00776A18" w:rsidRPr="00E31113">
        <w:rPr>
          <w:i/>
        </w:rPr>
        <w:t>10px</w:t>
      </w:r>
      <w:r w:rsidR="00776A18" w:rsidRPr="00E31113">
        <w:t xml:space="preserve"> </w:t>
      </w:r>
      <w:r w:rsidR="00ED7C66" w:rsidRPr="00F12BB2">
        <w:t>(</w:t>
      </w:r>
      <w:r w:rsidR="00ED7C66" w:rsidRPr="00E31113">
        <w:t xml:space="preserve">as shown </w:t>
      </w:r>
      <w:r w:rsidR="00ED7C66">
        <w:t>in Figure 7</w:t>
      </w:r>
      <w:r w:rsidR="00ED7C66" w:rsidRPr="00F12BB2">
        <w:t>)</w:t>
      </w:r>
    </w:p>
    <w:p w:rsidR="00D61559" w:rsidRPr="00C8768D" w:rsidRDefault="00EF1B36" w:rsidP="00D61559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F12BB2">
        <w:t>Borders</w:t>
      </w:r>
      <w:r w:rsidR="00D61559" w:rsidRPr="00F12BB2">
        <w:t xml:space="preserve"> = </w:t>
      </w:r>
      <w:proofErr w:type="spellStart"/>
      <w:r w:rsidR="00D61559" w:rsidRPr="00F12BB2">
        <w:rPr>
          <w:i/>
        </w:rPr>
        <w:t>lightgrey</w:t>
      </w:r>
      <w:proofErr w:type="spellEnd"/>
      <w:r w:rsidR="00D61559" w:rsidRPr="00F12BB2">
        <w:t>, width</w:t>
      </w:r>
      <w:r>
        <w:rPr>
          <w:i/>
        </w:rPr>
        <w:t>=10px.</w:t>
      </w:r>
    </w:p>
    <w:p w:rsidR="00C8768D" w:rsidRPr="00C8768D" w:rsidRDefault="00EF1B36" w:rsidP="00D61559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>
        <w:t xml:space="preserve">Text </w:t>
      </w:r>
      <w:r w:rsidR="00C8768D" w:rsidRPr="00C8768D">
        <w:t>centered</w:t>
      </w:r>
      <w:r>
        <w:t>.</w:t>
      </w:r>
    </w:p>
    <w:bookmarkEnd w:id="0"/>
    <w:p w:rsidR="00295402" w:rsidRPr="00E31113" w:rsidRDefault="00295402" w:rsidP="0008424F">
      <w:pPr>
        <w:rPr>
          <w:rFonts w:hint="eastAsia"/>
        </w:rPr>
      </w:pPr>
    </w:p>
    <w:p w:rsidR="00D0236C" w:rsidRDefault="00D0236C">
      <w:pPr>
        <w:widowControl/>
        <w:suppressAutoHyphens w:val="0"/>
        <w:spacing w:after="160" w:line="259" w:lineRule="auto"/>
        <w:rPr>
          <w:rFonts w:hint="eastAsia"/>
          <w:b/>
          <w:i/>
        </w:rPr>
      </w:pPr>
      <w:r>
        <w:rPr>
          <w:rFonts w:hint="eastAsia"/>
          <w:b/>
          <w:i/>
        </w:rPr>
        <w:br w:type="page"/>
      </w:r>
    </w:p>
    <w:p w:rsidR="00A22C3E" w:rsidRPr="005C741A" w:rsidRDefault="00A22C3E" w:rsidP="00A22C3E">
      <w:pPr>
        <w:ind w:firstLine="720"/>
        <w:rPr>
          <w:rFonts w:hint="eastAsia"/>
          <w:b/>
          <w:i/>
        </w:rPr>
      </w:pPr>
      <w:r w:rsidRPr="005C741A">
        <w:rPr>
          <w:b/>
          <w:i/>
        </w:rPr>
        <w:lastRenderedPageBreak/>
        <w:t>Interaction</w:t>
      </w:r>
      <w:r>
        <w:rPr>
          <w:b/>
          <w:i/>
        </w:rPr>
        <w:t xml:space="preserve"> Table section</w:t>
      </w:r>
    </w:p>
    <w:p w:rsidR="004E17D5" w:rsidRDefault="00A22C3E" w:rsidP="004E17D5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E31113">
        <w:t xml:space="preserve">grid gaps consistently = </w:t>
      </w:r>
      <w:r w:rsidRPr="00E31113">
        <w:rPr>
          <w:i/>
        </w:rPr>
        <w:t>10px</w:t>
      </w:r>
      <w:r w:rsidRPr="00E31113">
        <w:t xml:space="preserve"> (as shown above)</w:t>
      </w:r>
    </w:p>
    <w:p w:rsidR="004E17D5" w:rsidRPr="001B6CFF" w:rsidRDefault="004E17D5" w:rsidP="004E17D5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342261">
        <w:rPr>
          <w:i/>
        </w:rPr>
        <w:t>Table</w:t>
      </w:r>
      <w:r w:rsidRPr="001B6CFF">
        <w:t xml:space="preserve"> head section colour = </w:t>
      </w:r>
      <w:r w:rsidRPr="001B6CFF">
        <w:rPr>
          <w:rFonts w:ascii="Consolas" w:eastAsia="Times New Roman" w:hAnsi="Consolas" w:cs="Consolas"/>
          <w:bCs/>
          <w:i/>
          <w:iCs/>
          <w:color w:val="000000" w:themeColor="text1"/>
          <w:sz w:val="21"/>
          <w:lang w:val="en-NZ" w:eastAsia="en-NZ" w:bidi="ar-SA"/>
        </w:rPr>
        <w:t>#F9B29C</w:t>
      </w:r>
    </w:p>
    <w:p w:rsidR="004E17D5" w:rsidRPr="001B6CFF" w:rsidRDefault="004E17D5" w:rsidP="004E17D5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342261">
        <w:rPr>
          <w:i/>
        </w:rPr>
        <w:t>Table</w:t>
      </w:r>
      <w:r w:rsidRPr="001B6CFF">
        <w:t xml:space="preserve"> body section colour = </w:t>
      </w:r>
      <w:r w:rsidRPr="001B6CFF">
        <w:rPr>
          <w:rFonts w:ascii="Consolas" w:eastAsia="Times New Roman" w:hAnsi="Consolas" w:cs="Consolas"/>
          <w:bCs/>
          <w:i/>
          <w:iCs/>
          <w:color w:val="000000" w:themeColor="text1"/>
          <w:sz w:val="21"/>
          <w:lang w:val="en-NZ" w:eastAsia="en-NZ" w:bidi="ar-SA"/>
        </w:rPr>
        <w:t>#F</w:t>
      </w:r>
      <w:r w:rsidR="00ED0F36" w:rsidRPr="001B6CFF">
        <w:rPr>
          <w:rFonts w:ascii="Consolas" w:eastAsia="Times New Roman" w:hAnsi="Consolas" w:cs="Consolas"/>
          <w:bCs/>
          <w:i/>
          <w:iCs/>
          <w:color w:val="000000" w:themeColor="text1"/>
          <w:sz w:val="21"/>
          <w:lang w:val="en-NZ" w:eastAsia="en-NZ" w:bidi="ar-SA"/>
        </w:rPr>
        <w:t>7EFB7</w:t>
      </w:r>
    </w:p>
    <w:p w:rsidR="00D0236C" w:rsidRPr="00D0236C" w:rsidRDefault="0008424F" w:rsidP="00D0236C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342261">
        <w:rPr>
          <w:i/>
        </w:rPr>
        <w:t>Table</w:t>
      </w:r>
      <w:r w:rsidRPr="001B6CFF">
        <w:t xml:space="preserve"> </w:t>
      </w:r>
      <w:r w:rsidR="008917B3" w:rsidRPr="001B6CFF">
        <w:t>footer</w:t>
      </w:r>
      <w:r w:rsidRPr="001B6CFF">
        <w:t xml:space="preserve"> section colour = </w:t>
      </w:r>
      <w:r w:rsidRPr="001B6CFF">
        <w:rPr>
          <w:rFonts w:ascii="Consolas" w:eastAsia="Times New Roman" w:hAnsi="Consolas" w:cs="Consolas"/>
          <w:bCs/>
          <w:i/>
          <w:iCs/>
          <w:color w:val="000000" w:themeColor="text1"/>
          <w:sz w:val="21"/>
          <w:lang w:val="en-NZ" w:eastAsia="en-NZ" w:bidi="ar-SA"/>
        </w:rPr>
        <w:t>#</w:t>
      </w:r>
      <w:r w:rsidR="008917B3" w:rsidRPr="001B6CFF">
        <w:rPr>
          <w:rFonts w:ascii="Consolas" w:eastAsia="Times New Roman" w:hAnsi="Consolas" w:cs="Consolas"/>
          <w:bCs/>
          <w:i/>
          <w:iCs/>
          <w:color w:val="000000" w:themeColor="text1"/>
          <w:sz w:val="21"/>
          <w:lang w:val="en-NZ" w:eastAsia="en-NZ" w:bidi="ar-SA"/>
        </w:rPr>
        <w:t>D9D0C9</w:t>
      </w:r>
    </w:p>
    <w:p w:rsidR="00BE0EFB" w:rsidRDefault="00BE0EFB" w:rsidP="00D0236C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342261">
        <w:rPr>
          <w:i/>
        </w:rPr>
        <w:t>Table</w:t>
      </w:r>
      <w:r>
        <w:t xml:space="preserve"> cells show the </w:t>
      </w:r>
      <w:r w:rsidRPr="006338AE">
        <w:rPr>
          <w:i/>
        </w:rPr>
        <w:t>data</w:t>
      </w:r>
      <w:r>
        <w:t xml:space="preserve"> and </w:t>
      </w:r>
      <w:r w:rsidRPr="006338AE">
        <w:rPr>
          <w:i/>
        </w:rPr>
        <w:t>cell</w:t>
      </w:r>
      <w:r>
        <w:t xml:space="preserve"> </w:t>
      </w:r>
      <w:r w:rsidR="00354C94" w:rsidRPr="006338AE">
        <w:rPr>
          <w:i/>
        </w:rPr>
        <w:t>spacing</w:t>
      </w:r>
      <w:r>
        <w:t xml:space="preserve"> as per the screenshot provided.</w:t>
      </w:r>
    </w:p>
    <w:p w:rsidR="00D61559" w:rsidRPr="00F12BB2" w:rsidRDefault="00CE145E" w:rsidP="00D61559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>
        <w:t>B</w:t>
      </w:r>
      <w:r w:rsidR="00D61559" w:rsidRPr="00F12BB2">
        <w:t xml:space="preserve">orders = </w:t>
      </w:r>
      <w:proofErr w:type="spellStart"/>
      <w:r w:rsidR="00D61559" w:rsidRPr="00F12BB2">
        <w:rPr>
          <w:i/>
        </w:rPr>
        <w:t>lightgrey</w:t>
      </w:r>
      <w:proofErr w:type="spellEnd"/>
      <w:r w:rsidR="00D61559" w:rsidRPr="00F12BB2">
        <w:t>, width</w:t>
      </w:r>
      <w:r w:rsidR="00D61559" w:rsidRPr="00F12BB2">
        <w:rPr>
          <w:i/>
        </w:rPr>
        <w:t>=10px</w:t>
      </w:r>
      <w:r w:rsidR="00EF1B36">
        <w:rPr>
          <w:i/>
        </w:rPr>
        <w:t>.</w:t>
      </w:r>
    </w:p>
    <w:p w:rsidR="00A86835" w:rsidRPr="001B6CFF" w:rsidRDefault="00A86835" w:rsidP="00A86835">
      <w:pPr>
        <w:rPr>
          <w:rFonts w:hint="eastAsia"/>
        </w:rPr>
      </w:pPr>
    </w:p>
    <w:p w:rsidR="00E41F20" w:rsidRPr="00A86835" w:rsidRDefault="00A86835" w:rsidP="00A86835">
      <w:pPr>
        <w:ind w:firstLine="720"/>
        <w:rPr>
          <w:rFonts w:hint="eastAsia"/>
          <w:b/>
          <w:i/>
        </w:rPr>
      </w:pPr>
      <w:r w:rsidRPr="00A86835">
        <w:rPr>
          <w:b/>
          <w:i/>
        </w:rPr>
        <w:t xml:space="preserve">Location Panel </w:t>
      </w:r>
    </w:p>
    <w:p w:rsidR="00380ADD" w:rsidRDefault="00145896" w:rsidP="00380ADD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B56ECA">
        <w:rPr>
          <w:i/>
        </w:rPr>
        <w:t>Map</w:t>
      </w:r>
      <w:r w:rsidRPr="00A86835">
        <w:t xml:space="preserve"> is created from </w:t>
      </w:r>
      <w:r w:rsidRPr="003E039C">
        <w:rPr>
          <w:i/>
        </w:rPr>
        <w:t>Open Street Maps</w:t>
      </w:r>
      <w:r>
        <w:t xml:space="preserve">, </w:t>
      </w:r>
      <w:r w:rsidRPr="00A86835">
        <w:t xml:space="preserve">shows UCOL </w:t>
      </w:r>
      <w:r>
        <w:t>location with marker as shown in screen shot</w:t>
      </w:r>
      <w:r w:rsidR="00076B94">
        <w:t xml:space="preserve"> (</w:t>
      </w:r>
      <w:r w:rsidR="009E2F02" w:rsidRPr="00CE145E">
        <w:rPr>
          <w:i/>
          <w:color w:val="FF0000"/>
        </w:rPr>
        <w:t>r</w:t>
      </w:r>
      <w:r w:rsidR="00076B94" w:rsidRPr="00CE145E">
        <w:rPr>
          <w:i/>
          <w:color w:val="FF0000"/>
        </w:rPr>
        <w:t>esearch this yourselves</w:t>
      </w:r>
      <w:r w:rsidR="00CE145E" w:rsidRPr="00CE145E">
        <w:rPr>
          <w:color w:val="FF0000"/>
        </w:rPr>
        <w:t>).</w:t>
      </w:r>
    </w:p>
    <w:p w:rsidR="00145896" w:rsidRDefault="00CE145E" w:rsidP="00380ADD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E31113">
        <w:t>Grid</w:t>
      </w:r>
      <w:r w:rsidR="00145896" w:rsidRPr="00E31113">
        <w:t xml:space="preserve"> gaps </w:t>
      </w:r>
      <w:r w:rsidR="007119C6">
        <w:t>consistent</w:t>
      </w:r>
      <w:r w:rsidR="00B72913">
        <w:t>ly</w:t>
      </w:r>
      <w:r w:rsidR="00145896" w:rsidRPr="00E31113">
        <w:t xml:space="preserve"> = </w:t>
      </w:r>
      <w:r w:rsidR="00145896" w:rsidRPr="00380ADD">
        <w:rPr>
          <w:i/>
        </w:rPr>
        <w:t>10px</w:t>
      </w:r>
      <w:r w:rsidR="00145896" w:rsidRPr="00E31113">
        <w:t xml:space="preserve"> (as shown above)</w:t>
      </w:r>
      <w:r>
        <w:t>.</w:t>
      </w:r>
    </w:p>
    <w:p w:rsidR="00D61559" w:rsidRDefault="00CE145E" w:rsidP="00D61559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 w:rsidRPr="00F12BB2">
        <w:t>Borders</w:t>
      </w:r>
      <w:r w:rsidR="00D61559" w:rsidRPr="00F12BB2">
        <w:t xml:space="preserve"> = </w:t>
      </w:r>
      <w:proofErr w:type="spellStart"/>
      <w:r w:rsidR="00D61559" w:rsidRPr="00F12BB2">
        <w:rPr>
          <w:i/>
        </w:rPr>
        <w:t>lightgrey</w:t>
      </w:r>
      <w:proofErr w:type="spellEnd"/>
      <w:r w:rsidR="00D61559" w:rsidRPr="00F12BB2">
        <w:t>, width</w:t>
      </w:r>
      <w:r w:rsidR="00D61559" w:rsidRPr="00F12BB2">
        <w:rPr>
          <w:i/>
        </w:rPr>
        <w:t>=10px</w:t>
      </w:r>
      <w:r>
        <w:rPr>
          <w:i/>
        </w:rPr>
        <w:t>.</w:t>
      </w:r>
    </w:p>
    <w:p w:rsidR="00971B0A" w:rsidRDefault="00971B0A" w:rsidP="00971B0A">
      <w:pPr>
        <w:pStyle w:val="ListParagraph"/>
        <w:numPr>
          <w:ilvl w:val="0"/>
          <w:numId w:val="3"/>
        </w:numPr>
        <w:ind w:left="1080"/>
        <w:rPr>
          <w:rFonts w:hint="eastAsia"/>
        </w:rPr>
      </w:pPr>
      <w:r>
        <w:t>Bottom of “</w:t>
      </w:r>
      <w:r w:rsidRPr="00971B0A">
        <w:rPr>
          <w:b/>
        </w:rPr>
        <w:t>View Larger Map</w:t>
      </w:r>
      <w:r>
        <w:t>”</w:t>
      </w:r>
      <w:r w:rsidRPr="00E31113">
        <w:t xml:space="preserve"> </w:t>
      </w:r>
      <w:r w:rsidRPr="00971B0A">
        <w:rPr>
          <w:i/>
        </w:rPr>
        <w:t>hyperlink</w:t>
      </w:r>
      <w:r>
        <w:t xml:space="preserve"> text </w:t>
      </w:r>
      <w:r w:rsidRPr="00E31113">
        <w:t xml:space="preserve">and </w:t>
      </w:r>
      <w:r>
        <w:rPr>
          <w:i/>
        </w:rPr>
        <w:t xml:space="preserve">table </w:t>
      </w:r>
      <w:r w:rsidRPr="00295402">
        <w:t>bottom</w:t>
      </w:r>
      <w:r w:rsidRPr="00E31113">
        <w:t xml:space="preserve"> (</w:t>
      </w:r>
      <w:r>
        <w:rPr>
          <w:i/>
        </w:rPr>
        <w:t>Interaction</w:t>
      </w:r>
      <w:r w:rsidRPr="00E31113">
        <w:t xml:space="preserve"> section) line up horizontally (as shown </w:t>
      </w:r>
      <w:r w:rsidR="00445FDA">
        <w:t>in Figure 7</w:t>
      </w:r>
      <w:r w:rsidRPr="00E31113">
        <w:t>)</w:t>
      </w:r>
      <w:r w:rsidR="004B287D">
        <w:t xml:space="preserve"> </w:t>
      </w:r>
    </w:p>
    <w:p w:rsidR="00971B0A" w:rsidRDefault="00971B0A" w:rsidP="00971B0A">
      <w:pPr>
        <w:pStyle w:val="ListParagraph"/>
        <w:ind w:left="1080"/>
        <w:rPr>
          <w:rFonts w:hint="eastAsia"/>
        </w:rPr>
      </w:pPr>
    </w:p>
    <w:p w:rsidR="00E41F20" w:rsidRDefault="00177962">
      <w:pPr>
        <w:rPr>
          <w:rFonts w:hint="eastAsia"/>
        </w:rPr>
      </w:pPr>
      <w:r>
        <w:t>Footer</w:t>
      </w:r>
    </w:p>
    <w:p w:rsidR="003A0CAF" w:rsidRDefault="00177962" w:rsidP="00177962">
      <w:pPr>
        <w:rPr>
          <w:rFonts w:hint="eastAsia"/>
          <w:b/>
        </w:rPr>
      </w:pPr>
      <w:r w:rsidRPr="00177962">
        <w:rPr>
          <w:b/>
          <w:noProof/>
          <w:lang w:val="en-NZ" w:eastAsia="en-NZ" w:bidi="ar-SA"/>
        </w:rPr>
        <w:drawing>
          <wp:inline distT="0" distB="0" distL="0" distR="0" wp14:anchorId="1C9B91E7" wp14:editId="79924755">
            <wp:extent cx="8863330" cy="3003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876">
        <w:rPr>
          <w:b/>
        </w:rPr>
        <w:br/>
      </w:r>
    </w:p>
    <w:p w:rsidR="00177962" w:rsidRPr="00AA46D3" w:rsidRDefault="00177962" w:rsidP="00177962">
      <w:pPr>
        <w:rPr>
          <w:rFonts w:hint="eastAsia"/>
          <w:b/>
        </w:rPr>
      </w:pPr>
      <w:r w:rsidRPr="00AA46D3">
        <w:rPr>
          <w:b/>
        </w:rPr>
        <w:t>Key Specifications</w:t>
      </w:r>
      <w:r>
        <w:rPr>
          <w:b/>
        </w:rPr>
        <w:t xml:space="preserve"> </w:t>
      </w:r>
    </w:p>
    <w:p w:rsidR="00177962" w:rsidRPr="004A5A10" w:rsidRDefault="00CE145E" w:rsidP="00177962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i/>
          <w:color w:val="000000"/>
          <w:sz w:val="21"/>
          <w:lang w:val="en-NZ" w:eastAsia="en-NZ" w:bidi="ar-SA"/>
        </w:rPr>
      </w:pPr>
      <w:r>
        <w:t>B</w:t>
      </w:r>
      <w:r w:rsidR="00177962">
        <w:t xml:space="preserve">ackground colour = </w:t>
      </w:r>
      <w:r w:rsidR="00177962" w:rsidRPr="004A5A10">
        <w:rPr>
          <w:i/>
          <w:lang w:val="en-NZ" w:eastAsia="en-NZ" w:bidi="ar-SA"/>
        </w:rPr>
        <w:t>#428bca</w:t>
      </w:r>
      <w:r w:rsidR="00177962">
        <w:rPr>
          <w:i/>
          <w:lang w:val="en-NZ" w:eastAsia="en-NZ" w:bidi="ar-SA"/>
        </w:rPr>
        <w:t xml:space="preserve"> </w:t>
      </w:r>
    </w:p>
    <w:p w:rsidR="00177962" w:rsidRPr="005D3082" w:rsidRDefault="00CE145E" w:rsidP="00177962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>T</w:t>
      </w:r>
      <w:r w:rsidR="00177962">
        <w:rPr>
          <w:lang w:val="en-NZ" w:eastAsia="en-NZ" w:bidi="ar-SA"/>
        </w:rPr>
        <w:t xml:space="preserve">ext colour </w:t>
      </w:r>
      <w:r w:rsidR="00177962">
        <w:t xml:space="preserve">= </w:t>
      </w:r>
      <w:r w:rsidR="00177962" w:rsidRPr="004A5A10">
        <w:rPr>
          <w:i/>
          <w:lang w:val="en-NZ" w:eastAsia="en-NZ" w:bidi="ar-SA"/>
        </w:rPr>
        <w:t>#ffffff</w:t>
      </w:r>
      <w:r w:rsidR="00177962">
        <w:rPr>
          <w:i/>
          <w:lang w:val="en-NZ" w:eastAsia="en-NZ" w:bidi="ar-SA"/>
        </w:rPr>
        <w:t xml:space="preserve"> </w:t>
      </w:r>
    </w:p>
    <w:p w:rsidR="00177962" w:rsidRPr="005D3082" w:rsidRDefault="00CE145E" w:rsidP="00177962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>T</w:t>
      </w:r>
      <w:r w:rsidR="003B0D45">
        <w:rPr>
          <w:lang w:val="en-NZ" w:eastAsia="en-NZ" w:bidi="ar-SA"/>
        </w:rPr>
        <w:t xml:space="preserve">ext </w:t>
      </w:r>
      <w:r w:rsidR="00177962">
        <w:rPr>
          <w:lang w:val="en-NZ" w:eastAsia="en-NZ" w:bidi="ar-SA"/>
        </w:rPr>
        <w:t xml:space="preserve">padded away from the left edge </w:t>
      </w:r>
      <w:r>
        <w:rPr>
          <w:lang w:val="en-NZ" w:eastAsia="en-NZ" w:bidi="ar-SA"/>
        </w:rPr>
        <w:t>by 10px</w:t>
      </w:r>
    </w:p>
    <w:p w:rsidR="00177962" w:rsidRPr="003B0D45" w:rsidRDefault="00CE145E" w:rsidP="00177962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>C</w:t>
      </w:r>
      <w:r w:rsidR="00177962">
        <w:rPr>
          <w:lang w:val="en-NZ" w:eastAsia="en-NZ" w:bidi="ar-SA"/>
        </w:rPr>
        <w:t xml:space="preserve">losely matches screenshot </w:t>
      </w:r>
    </w:p>
    <w:p w:rsidR="003B0D45" w:rsidRPr="00177962" w:rsidRDefault="003B0D45" w:rsidP="00177962">
      <w:pPr>
        <w:pStyle w:val="ListParagraph"/>
        <w:widowControl/>
        <w:numPr>
          <w:ilvl w:val="0"/>
          <w:numId w:val="2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rPr>
          <w:lang w:val="en-NZ" w:eastAsia="en-NZ" w:bidi="ar-SA"/>
        </w:rPr>
        <w:t>Shows your name and copyright symb</w:t>
      </w:r>
      <w:r w:rsidR="000F65EF">
        <w:rPr>
          <w:lang w:val="en-NZ" w:eastAsia="en-NZ" w:bidi="ar-SA"/>
        </w:rPr>
        <w:t>ol</w:t>
      </w:r>
    </w:p>
    <w:p w:rsidR="00177962" w:rsidRDefault="00177962" w:rsidP="00E91FC3">
      <w:pPr>
        <w:widowControl/>
        <w:suppressAutoHyphens w:val="0"/>
        <w:spacing w:after="160" w:line="259" w:lineRule="auto"/>
        <w:rPr>
          <w:rFonts w:hint="eastAsia"/>
          <w:b/>
        </w:rPr>
      </w:pPr>
    </w:p>
    <w:p w:rsidR="002B0C4B" w:rsidRDefault="002B0C4B" w:rsidP="002B0C4B">
      <w:pPr>
        <w:pStyle w:val="ListParagraph"/>
        <w:rPr>
          <w:rFonts w:hint="eastAsia"/>
          <w:b/>
        </w:rPr>
      </w:pPr>
    </w:p>
    <w:p w:rsidR="00DC6E5E" w:rsidRDefault="00DC6E5E">
      <w:pPr>
        <w:widowControl/>
        <w:suppressAutoHyphens w:val="0"/>
        <w:spacing w:after="160" w:line="259" w:lineRule="auto"/>
        <w:rPr>
          <w:rFonts w:hint="eastAsia"/>
          <w:b/>
        </w:rPr>
      </w:pPr>
      <w:r>
        <w:rPr>
          <w:rFonts w:hint="eastAsia"/>
          <w:b/>
        </w:rPr>
        <w:br w:type="page"/>
      </w:r>
    </w:p>
    <w:p w:rsidR="006E337B" w:rsidRPr="006E337B" w:rsidRDefault="006E337B" w:rsidP="00F61C17">
      <w:pPr>
        <w:widowControl/>
        <w:suppressAutoHyphens w:val="0"/>
        <w:spacing w:after="160" w:line="259" w:lineRule="auto"/>
        <w:rPr>
          <w:rFonts w:hint="eastAsia"/>
          <w:b/>
        </w:rPr>
      </w:pPr>
      <w:r w:rsidRPr="006E337B">
        <w:rPr>
          <w:b/>
        </w:rPr>
        <w:lastRenderedPageBreak/>
        <w:t>JavaScript Interactivit</w:t>
      </w:r>
      <w:r w:rsidRPr="006E337B">
        <w:rPr>
          <w:rFonts w:hint="eastAsia"/>
          <w:b/>
        </w:rPr>
        <w:t>y</w:t>
      </w:r>
      <w:r w:rsidR="00BD383B">
        <w:rPr>
          <w:b/>
        </w:rPr>
        <w:t xml:space="preserve"> </w:t>
      </w:r>
    </w:p>
    <w:p w:rsidR="006E337B" w:rsidRDefault="006E337B">
      <w:pPr>
        <w:rPr>
          <w:rFonts w:hint="eastAsia"/>
        </w:rPr>
      </w:pPr>
    </w:p>
    <w:p w:rsidR="006E337B" w:rsidRPr="00DC6E5E" w:rsidRDefault="006E337B" w:rsidP="006B21E7">
      <w:pPr>
        <w:pStyle w:val="ListParagraph"/>
        <w:numPr>
          <w:ilvl w:val="0"/>
          <w:numId w:val="6"/>
        </w:numPr>
        <w:rPr>
          <w:rFonts w:hint="eastAsia"/>
        </w:rPr>
      </w:pPr>
      <w:r>
        <w:t>When the “</w:t>
      </w:r>
      <w:r w:rsidRPr="006B21E7">
        <w:rPr>
          <w:b/>
        </w:rPr>
        <w:t>Display X, Y</w:t>
      </w:r>
      <w:r>
        <w:t xml:space="preserve">” button is hovered over, the Table should disappear and in its place the </w:t>
      </w:r>
      <w:r w:rsidRPr="006B21E7">
        <w:rPr>
          <w:i/>
        </w:rPr>
        <w:t>x/y</w:t>
      </w:r>
      <w:r>
        <w:t xml:space="preserve"> co-ordinates of the mouse pointers position should </w:t>
      </w:r>
      <w:r w:rsidRPr="006B21E7">
        <w:rPr>
          <w:u w:val="single"/>
        </w:rPr>
        <w:t>display and update</w:t>
      </w:r>
      <w:r>
        <w:t xml:space="preserve"> as the mouse is moved around the button surface area</w:t>
      </w:r>
      <w:r w:rsidR="00DC6E5E">
        <w:t>:</w:t>
      </w:r>
      <w:r>
        <w:t xml:space="preserve"> </w:t>
      </w:r>
    </w:p>
    <w:p w:rsidR="00DC6E5E" w:rsidRDefault="00DC6E5E" w:rsidP="00DC6E5E">
      <w:pPr>
        <w:pStyle w:val="ListParagraph"/>
        <w:rPr>
          <w:rFonts w:hint="eastAsia"/>
        </w:rPr>
      </w:pPr>
    </w:p>
    <w:p w:rsidR="006E337B" w:rsidRDefault="006E337B">
      <w:pPr>
        <w:rPr>
          <w:rFonts w:hint="eastAsia"/>
        </w:rPr>
      </w:pPr>
      <w:r w:rsidRPr="006E337B">
        <w:rPr>
          <w:noProof/>
          <w:lang w:val="en-NZ" w:eastAsia="en-NZ" w:bidi="ar-SA"/>
        </w:rPr>
        <w:drawing>
          <wp:inline distT="0" distB="0" distL="0" distR="0" wp14:anchorId="4995646C" wp14:editId="6AE5B813">
            <wp:extent cx="6287377" cy="2200582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5E" w:rsidRDefault="00DC6E5E">
      <w:pPr>
        <w:rPr>
          <w:rFonts w:hint="eastAsia"/>
        </w:rPr>
      </w:pPr>
    </w:p>
    <w:p w:rsidR="00B02290" w:rsidRDefault="00B02290" w:rsidP="006B21E7">
      <w:pPr>
        <w:pStyle w:val="ListParagraph"/>
        <w:numPr>
          <w:ilvl w:val="0"/>
          <w:numId w:val="6"/>
        </w:numPr>
        <w:rPr>
          <w:rFonts w:hint="eastAsia"/>
        </w:rPr>
      </w:pPr>
      <w:r>
        <w:t xml:space="preserve">When the </w:t>
      </w:r>
      <w:r w:rsidRPr="006B21E7">
        <w:rPr>
          <w:i/>
        </w:rPr>
        <w:t>mouse</w:t>
      </w:r>
      <w:r>
        <w:t xml:space="preserve"> moves </w:t>
      </w:r>
      <w:r w:rsidR="0035727B">
        <w:t xml:space="preserve">off </w:t>
      </w:r>
      <w:r>
        <w:t xml:space="preserve">the </w:t>
      </w:r>
      <w:r w:rsidRPr="006B21E7">
        <w:rPr>
          <w:i/>
        </w:rPr>
        <w:t>Button</w:t>
      </w:r>
      <w:r>
        <w:t xml:space="preserve"> the </w:t>
      </w:r>
      <w:r w:rsidRPr="006B21E7">
        <w:rPr>
          <w:i/>
        </w:rPr>
        <w:t>Table</w:t>
      </w:r>
      <w:r>
        <w:t xml:space="preserve"> should re-appear</w:t>
      </w:r>
      <w:r w:rsidR="00CE145E">
        <w:t xml:space="preserve"> and the coordinate</w:t>
      </w:r>
      <w:r w:rsidR="00CE145E">
        <w:rPr>
          <w:rFonts w:hint="eastAsia"/>
        </w:rPr>
        <w:t>s</w:t>
      </w:r>
      <w:r w:rsidR="00CE145E">
        <w:t xml:space="preserve"> disappear</w:t>
      </w:r>
      <w:r>
        <w:t>.</w:t>
      </w:r>
    </w:p>
    <w:p w:rsidR="009A3A7E" w:rsidRDefault="009A3A7E" w:rsidP="009A3A7E">
      <w:pPr>
        <w:rPr>
          <w:rFonts w:hint="eastAsia"/>
        </w:rPr>
      </w:pPr>
    </w:p>
    <w:p w:rsidR="009A3A7E" w:rsidRDefault="009A3A7E" w:rsidP="00DF7978">
      <w:pPr>
        <w:pStyle w:val="ListParagraph"/>
        <w:widowControl/>
        <w:numPr>
          <w:ilvl w:val="0"/>
          <w:numId w:val="6"/>
        </w:numPr>
        <w:shd w:val="clear" w:color="auto" w:fill="FFFFFF"/>
        <w:suppressAutoHyphens w:val="0"/>
        <w:spacing w:line="285" w:lineRule="atLeast"/>
        <w:rPr>
          <w:rFonts w:hint="eastAsia"/>
        </w:rPr>
      </w:pPr>
      <w:r>
        <w:t xml:space="preserve">When the </w:t>
      </w:r>
      <w:r w:rsidRPr="00CE145E">
        <w:rPr>
          <w:i/>
        </w:rPr>
        <w:t>Theme</w:t>
      </w:r>
      <w:r>
        <w:t xml:space="preserve"> button is clicked the panel headers and the top navigation bar should display </w:t>
      </w:r>
      <w:r w:rsidR="007735CE">
        <w:t xml:space="preserve">a </w:t>
      </w:r>
      <w:r>
        <w:t>green backgroun</w:t>
      </w:r>
      <w:r w:rsidR="007735CE">
        <w:t>d colour</w:t>
      </w:r>
      <w:r>
        <w:t xml:space="preserve"> (</w:t>
      </w:r>
      <w:r w:rsidRPr="00CE145E">
        <w:rPr>
          <w:rFonts w:ascii="Consolas" w:eastAsia="Times New Roman" w:hAnsi="Consolas" w:cs="Consolas"/>
          <w:b/>
          <w:bCs/>
          <w:i/>
          <w:iCs/>
          <w:color w:val="009900"/>
          <w:sz w:val="21"/>
          <w:lang w:val="en-NZ" w:eastAsia="en-NZ" w:bidi="ar-SA"/>
        </w:rPr>
        <w:t>#11C034)</w:t>
      </w:r>
      <w:r w:rsidR="00185C47" w:rsidRPr="00CE145E">
        <w:rPr>
          <w:rFonts w:ascii="Consolas" w:eastAsia="Times New Roman" w:hAnsi="Consolas" w:cs="Consolas"/>
          <w:b/>
          <w:bCs/>
          <w:i/>
          <w:iCs/>
          <w:color w:val="009900"/>
          <w:sz w:val="21"/>
          <w:lang w:val="en-NZ" w:eastAsia="en-NZ" w:bidi="ar-SA"/>
        </w:rPr>
        <w:t xml:space="preserve"> </w:t>
      </w:r>
    </w:p>
    <w:p w:rsidR="009A3A7E" w:rsidRDefault="009A3A7E" w:rsidP="009A3A7E">
      <w:pPr>
        <w:rPr>
          <w:rFonts w:hint="eastAsia"/>
        </w:rPr>
      </w:pPr>
      <w:r w:rsidRPr="009A3A7E">
        <w:rPr>
          <w:noProof/>
          <w:lang w:val="en-NZ" w:eastAsia="en-NZ" w:bidi="ar-SA"/>
        </w:rPr>
        <w:lastRenderedPageBreak/>
        <w:drawing>
          <wp:inline distT="0" distB="0" distL="0" distR="0" wp14:anchorId="2921DB05" wp14:editId="12DC103B">
            <wp:extent cx="8822724" cy="3535045"/>
            <wp:effectExtent l="19050" t="19050" r="16510" b="273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58"/>
                    <a:stretch/>
                  </pic:blipFill>
                  <pic:spPr bwMode="auto">
                    <a:xfrm>
                      <a:off x="0" y="0"/>
                      <a:ext cx="8822724" cy="3535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E5E" w:rsidRDefault="00DC6E5E" w:rsidP="009A3A7E">
      <w:pPr>
        <w:rPr>
          <w:rFonts w:hint="eastAsia"/>
        </w:rPr>
      </w:pPr>
    </w:p>
    <w:p w:rsidR="007735CE" w:rsidRPr="007735CE" w:rsidRDefault="007735CE" w:rsidP="007735CE">
      <w:pPr>
        <w:pStyle w:val="ListParagraph"/>
        <w:widowControl/>
        <w:numPr>
          <w:ilvl w:val="0"/>
          <w:numId w:val="6"/>
        </w:numPr>
        <w:shd w:val="clear" w:color="auto" w:fill="FFFFFF"/>
        <w:suppressAutoHyphens w:val="0"/>
        <w:spacing w:line="285" w:lineRule="atLeast"/>
        <w:rPr>
          <w:rFonts w:ascii="Consolas" w:eastAsia="Times New Roman" w:hAnsi="Consolas" w:cs="Consolas"/>
          <w:b/>
          <w:bCs/>
          <w:color w:val="000000"/>
          <w:sz w:val="21"/>
          <w:lang w:val="en-NZ" w:eastAsia="en-NZ" w:bidi="ar-SA"/>
        </w:rPr>
      </w:pPr>
      <w:r>
        <w:t xml:space="preserve">When the </w:t>
      </w:r>
      <w:r w:rsidRPr="007735CE">
        <w:rPr>
          <w:i/>
        </w:rPr>
        <w:t>Theme</w:t>
      </w:r>
      <w:r>
        <w:t xml:space="preserve"> button is clicked again (toggled)</w:t>
      </w:r>
      <w:r w:rsidR="000016FF">
        <w:t>,</w:t>
      </w:r>
      <w:r>
        <w:t xml:space="preserve"> the panel headers and the top navigation bar should display the default background colour (</w:t>
      </w:r>
      <w:r w:rsidRPr="007735CE">
        <w:rPr>
          <w:rFonts w:ascii="Consolas" w:eastAsia="Times New Roman" w:hAnsi="Consolas" w:cs="Consolas"/>
          <w:b/>
          <w:bCs/>
          <w:i/>
          <w:iCs/>
          <w:color w:val="009900"/>
          <w:sz w:val="21"/>
          <w:lang w:val="en-NZ" w:eastAsia="en-NZ" w:bidi="ar-SA"/>
        </w:rPr>
        <w:t>#4b8cc2)</w:t>
      </w:r>
    </w:p>
    <w:p w:rsidR="007735CE" w:rsidRDefault="007735CE" w:rsidP="009A3A7E">
      <w:pPr>
        <w:rPr>
          <w:rFonts w:hint="eastAsia"/>
        </w:rPr>
      </w:pPr>
    </w:p>
    <w:p w:rsidR="0007523C" w:rsidRDefault="0007523C" w:rsidP="00DF7978">
      <w:pPr>
        <w:pStyle w:val="ListParagraph"/>
        <w:widowControl/>
        <w:numPr>
          <w:ilvl w:val="0"/>
          <w:numId w:val="6"/>
        </w:numPr>
        <w:shd w:val="clear" w:color="auto" w:fill="FFFFFF"/>
        <w:suppressAutoHyphens w:val="0"/>
        <w:spacing w:line="285" w:lineRule="atLeast"/>
        <w:rPr>
          <w:rFonts w:hint="eastAsia"/>
        </w:rPr>
      </w:pPr>
      <w:r>
        <w:t xml:space="preserve">When the </w:t>
      </w:r>
      <w:r>
        <w:rPr>
          <w:i/>
        </w:rPr>
        <w:t>Modal</w:t>
      </w:r>
      <w:r>
        <w:t xml:space="preserve"> button is </w:t>
      </w:r>
      <w:r w:rsidR="00BD3876">
        <w:t>clicked</w:t>
      </w:r>
      <w:r>
        <w:t>, an image contained in div should appear (modal) as shown below</w:t>
      </w:r>
      <w:r w:rsidR="00CE145E">
        <w:rPr>
          <w:b/>
        </w:rPr>
        <w:t>:</w:t>
      </w:r>
    </w:p>
    <w:p w:rsidR="0007523C" w:rsidRDefault="0007523C" w:rsidP="009A3A7E">
      <w:pPr>
        <w:rPr>
          <w:rFonts w:hint="eastAsia"/>
        </w:rPr>
      </w:pPr>
      <w:r w:rsidRPr="0007523C">
        <w:rPr>
          <w:noProof/>
          <w:lang w:val="en-NZ" w:eastAsia="en-NZ" w:bidi="ar-SA"/>
        </w:rPr>
        <w:lastRenderedPageBreak/>
        <w:drawing>
          <wp:inline distT="0" distB="0" distL="0" distR="0" wp14:anchorId="0B770C38" wp14:editId="6B4EF8C9">
            <wp:extent cx="8863330" cy="3336290"/>
            <wp:effectExtent l="19050" t="19050" r="13970" b="165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36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358E0" w:rsidRDefault="003358E0" w:rsidP="009A3A7E">
      <w:pPr>
        <w:rPr>
          <w:rFonts w:hint="eastAsia"/>
        </w:rPr>
      </w:pPr>
    </w:p>
    <w:p w:rsidR="00183BE9" w:rsidRDefault="00183BE9" w:rsidP="00183BE9">
      <w:pPr>
        <w:pStyle w:val="ListParagraph"/>
        <w:widowControl/>
        <w:numPr>
          <w:ilvl w:val="0"/>
          <w:numId w:val="6"/>
        </w:numPr>
        <w:shd w:val="clear" w:color="auto" w:fill="FFFFFF"/>
        <w:suppressAutoHyphens w:val="0"/>
        <w:spacing w:line="285" w:lineRule="atLeast"/>
        <w:rPr>
          <w:rFonts w:hint="eastAsia"/>
        </w:rPr>
      </w:pPr>
      <w:r>
        <w:t xml:space="preserve">When the </w:t>
      </w:r>
      <w:r w:rsidRPr="00183BE9">
        <w:rPr>
          <w:i/>
        </w:rPr>
        <w:t>Modal</w:t>
      </w:r>
      <w:r>
        <w:t xml:space="preserve"> button is clicked again (toggled), the </w:t>
      </w:r>
      <w:r w:rsidR="00F50386">
        <w:t>M</w:t>
      </w:r>
      <w:r>
        <w:t xml:space="preserve">odal image should </w:t>
      </w:r>
      <w:r w:rsidR="00F50386">
        <w:t>disappear</w:t>
      </w:r>
      <w:r w:rsidR="00185C47">
        <w:t xml:space="preserve">. </w:t>
      </w:r>
    </w:p>
    <w:p w:rsidR="00D7572D" w:rsidRDefault="00D7572D" w:rsidP="00183BE9">
      <w:pPr>
        <w:pStyle w:val="ListParagraph"/>
        <w:widowControl/>
        <w:numPr>
          <w:ilvl w:val="0"/>
          <w:numId w:val="6"/>
        </w:numPr>
        <w:shd w:val="clear" w:color="auto" w:fill="FFFFFF"/>
        <w:suppressAutoHyphens w:val="0"/>
        <w:spacing w:line="285" w:lineRule="atLeast"/>
        <w:rPr>
          <w:rFonts w:hint="eastAsia"/>
        </w:rPr>
      </w:pPr>
      <w:r>
        <w:t xml:space="preserve">When the </w:t>
      </w:r>
      <w:r>
        <w:rPr>
          <w:i/>
        </w:rPr>
        <w:t xml:space="preserve">Swap Image </w:t>
      </w:r>
      <w:r>
        <w:t xml:space="preserve"> button is clicked, the default image should change and display another image (this can be found in the resources folder)</w:t>
      </w:r>
    </w:p>
    <w:p w:rsidR="00D7572D" w:rsidRDefault="00D7572D" w:rsidP="00D7572D">
      <w:pPr>
        <w:widowControl/>
        <w:shd w:val="clear" w:color="auto" w:fill="FFFFFF"/>
        <w:suppressAutoHyphens w:val="0"/>
        <w:spacing w:line="285" w:lineRule="atLeast"/>
        <w:rPr>
          <w:rFonts w:hint="eastAsia"/>
        </w:rPr>
      </w:pPr>
    </w:p>
    <w:p w:rsidR="00D7572D" w:rsidRDefault="00D7572D" w:rsidP="00D7572D">
      <w:pPr>
        <w:widowControl/>
        <w:shd w:val="clear" w:color="auto" w:fill="FFFFFF"/>
        <w:suppressAutoHyphens w:val="0"/>
        <w:spacing w:line="285" w:lineRule="atLeast"/>
        <w:rPr>
          <w:rFonts w:hint="eastAsia"/>
        </w:rPr>
      </w:pPr>
      <w:r w:rsidRPr="00D7572D">
        <w:rPr>
          <w:noProof/>
          <w:lang w:val="en-NZ" w:eastAsia="en-NZ" w:bidi="ar-SA"/>
        </w:rPr>
        <w:lastRenderedPageBreak/>
        <w:drawing>
          <wp:inline distT="0" distB="0" distL="0" distR="0" wp14:anchorId="0ADD9811" wp14:editId="306CC7A8">
            <wp:extent cx="1872049" cy="2583095"/>
            <wp:effectExtent l="0" t="0" r="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33" cy="262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E0" w:rsidRDefault="003358E0" w:rsidP="009A3A7E">
      <w:pPr>
        <w:rPr>
          <w:rFonts w:hint="eastAsia"/>
        </w:rPr>
      </w:pPr>
    </w:p>
    <w:p w:rsidR="00090293" w:rsidRDefault="00090293" w:rsidP="00090293">
      <w:pPr>
        <w:pStyle w:val="ListParagraph"/>
        <w:widowControl/>
        <w:numPr>
          <w:ilvl w:val="0"/>
          <w:numId w:val="6"/>
        </w:numPr>
        <w:shd w:val="clear" w:color="auto" w:fill="FFFFFF"/>
        <w:suppressAutoHyphens w:val="0"/>
        <w:spacing w:line="285" w:lineRule="atLeast"/>
        <w:rPr>
          <w:rFonts w:hint="eastAsia"/>
        </w:rPr>
      </w:pPr>
      <w:r>
        <w:t xml:space="preserve">When the </w:t>
      </w:r>
      <w:r w:rsidRPr="00090293">
        <w:rPr>
          <w:i/>
        </w:rPr>
        <w:t xml:space="preserve">Swap </w:t>
      </w:r>
      <w:r w:rsidR="006A49A0" w:rsidRPr="00090293">
        <w:rPr>
          <w:i/>
        </w:rPr>
        <w:t xml:space="preserve">Image </w:t>
      </w:r>
      <w:r w:rsidR="006A49A0">
        <w:t>button</w:t>
      </w:r>
      <w:r>
        <w:t xml:space="preserve"> is clicked again</w:t>
      </w:r>
      <w:r w:rsidR="00E80460">
        <w:t xml:space="preserve"> (toggled)</w:t>
      </w:r>
      <w:r>
        <w:t>, the default image should reappear</w:t>
      </w:r>
    </w:p>
    <w:p w:rsidR="00F368A5" w:rsidRDefault="0045504C">
      <w:pPr>
        <w:widowControl/>
        <w:suppressAutoHyphens w:val="0"/>
        <w:spacing w:after="160" w:line="259" w:lineRule="auto"/>
        <w:rPr>
          <w:rFonts w:hint="eastAsia"/>
        </w:rPr>
        <w:sectPr w:rsidR="00F368A5" w:rsidSect="007E7D35">
          <w:pgSz w:w="16838" w:h="11906" w:orient="landscape"/>
          <w:pgMar w:top="1276" w:right="1440" w:bottom="1134" w:left="1440" w:header="708" w:footer="708" w:gutter="0"/>
          <w:cols w:space="708"/>
          <w:docGrid w:linePitch="360"/>
        </w:sectPr>
      </w:pPr>
      <w:r>
        <w:rPr>
          <w:rFonts w:hint="eastAsia"/>
        </w:rPr>
        <w:br w:type="page"/>
      </w:r>
    </w:p>
    <w:p w:rsidR="00AD608C" w:rsidRDefault="00AD608C" w:rsidP="009A3A7E">
      <w:pPr>
        <w:rPr>
          <w:rFonts w:hint="eastAsia"/>
        </w:rPr>
      </w:pPr>
      <w:r>
        <w:lastRenderedPageBreak/>
        <w:t>The following Marking Guide will be used to assess (Lecturers discretion) your Assignment.</w:t>
      </w:r>
    </w:p>
    <w:p w:rsidR="00AD608C" w:rsidRDefault="00AD608C" w:rsidP="009A3A7E">
      <w:pPr>
        <w:rPr>
          <w:rFonts w:hint="eastAsia"/>
        </w:rPr>
      </w:pPr>
    </w:p>
    <w:p w:rsidR="00AD608C" w:rsidRDefault="00AD608C" w:rsidP="009A3A7E">
      <w:pPr>
        <w:rPr>
          <w:rFonts w:hint="eastAsia"/>
        </w:rPr>
      </w:pPr>
      <w:r>
        <w:t xml:space="preserve"> </w:t>
      </w:r>
    </w:p>
    <w:p w:rsidR="00641099" w:rsidRDefault="00641099" w:rsidP="009A3A7E">
      <w:pPr>
        <w:rPr>
          <w:rFonts w:hint="eastAsia"/>
        </w:rPr>
      </w:pPr>
      <w:r>
        <w:t>A+ Maximum</w:t>
      </w:r>
    </w:p>
    <w:p w:rsidR="00641099" w:rsidRDefault="00641099" w:rsidP="009E256A">
      <w:pPr>
        <w:pStyle w:val="ListParagraph"/>
        <w:numPr>
          <w:ilvl w:val="0"/>
          <w:numId w:val="21"/>
        </w:numPr>
        <w:rPr>
          <w:rFonts w:hint="eastAsia"/>
        </w:rPr>
      </w:pPr>
      <w:r>
        <w:t>Meets all requirements</w:t>
      </w:r>
      <w:r w:rsidR="00AD608C">
        <w:t>.</w:t>
      </w:r>
    </w:p>
    <w:p w:rsidR="004307B4" w:rsidRDefault="004307B4" w:rsidP="009A3A7E">
      <w:pPr>
        <w:rPr>
          <w:rFonts w:hint="eastAsia"/>
        </w:rPr>
      </w:pPr>
    </w:p>
    <w:p w:rsidR="009E256A" w:rsidRDefault="00641099" w:rsidP="009A3A7E">
      <w:pPr>
        <w:rPr>
          <w:rFonts w:hint="eastAsia"/>
        </w:rPr>
      </w:pPr>
      <w:r>
        <w:t>A+</w:t>
      </w:r>
      <w:r w:rsidR="0017077E">
        <w:t xml:space="preserve"> (</w:t>
      </w:r>
      <w:r>
        <w:t>85</w:t>
      </w:r>
      <w:r w:rsidR="009E256A">
        <w:t>/100</w:t>
      </w:r>
      <w:r w:rsidR="0017077E">
        <w:t>)</w:t>
      </w:r>
    </w:p>
    <w:p w:rsidR="009E256A" w:rsidRDefault="00AE3402" w:rsidP="009E256A">
      <w:pPr>
        <w:pStyle w:val="ListParagraph"/>
        <w:numPr>
          <w:ilvl w:val="0"/>
          <w:numId w:val="21"/>
        </w:numPr>
        <w:rPr>
          <w:rFonts w:hint="eastAsia"/>
        </w:rPr>
      </w:pPr>
      <w:r>
        <w:t>Has</w:t>
      </w:r>
      <w:r w:rsidR="009E256A">
        <w:t xml:space="preserve"> </w:t>
      </w:r>
      <w:r>
        <w:t>a</w:t>
      </w:r>
      <w:r w:rsidR="009E256A">
        <w:t xml:space="preserve"> minor </w:t>
      </w:r>
      <w:r>
        <w:t>flaw/error, from only o</w:t>
      </w:r>
      <w:r>
        <w:rPr>
          <w:rFonts w:hint="eastAsia"/>
        </w:rPr>
        <w:t>ne</w:t>
      </w:r>
      <w:r>
        <w:t xml:space="preserve"> of the following</w:t>
      </w:r>
      <w:r w:rsidR="0017077E">
        <w:t xml:space="preserve"> requirements</w:t>
      </w:r>
      <w:r>
        <w:t xml:space="preserve">: </w:t>
      </w:r>
      <w:r w:rsidR="009E256A" w:rsidRPr="00AE3402">
        <w:rPr>
          <w:i/>
        </w:rPr>
        <w:t>layout, alignment, spacing</w:t>
      </w:r>
      <w:r>
        <w:rPr>
          <w:i/>
        </w:rPr>
        <w:t xml:space="preserve">, </w:t>
      </w:r>
      <w:r w:rsidRPr="00AE3402">
        <w:rPr>
          <w:i/>
        </w:rPr>
        <w:t>and pad</w:t>
      </w:r>
      <w:r w:rsidRPr="00AE3402">
        <w:rPr>
          <w:rFonts w:hint="eastAsia"/>
          <w:i/>
        </w:rPr>
        <w:t>ding</w:t>
      </w:r>
      <w:r>
        <w:t>.</w:t>
      </w:r>
    </w:p>
    <w:p w:rsidR="009E256A" w:rsidRDefault="009E256A" w:rsidP="009E256A">
      <w:pPr>
        <w:rPr>
          <w:rFonts w:hint="eastAsia"/>
        </w:rPr>
      </w:pPr>
    </w:p>
    <w:p w:rsidR="009E256A" w:rsidRDefault="003967C4" w:rsidP="003967C4">
      <w:pPr>
        <w:pStyle w:val="ListParagraph"/>
        <w:numPr>
          <w:ilvl w:val="0"/>
          <w:numId w:val="22"/>
        </w:numPr>
        <w:rPr>
          <w:rFonts w:hint="eastAsia"/>
        </w:rPr>
      </w:pPr>
      <w:r>
        <w:t xml:space="preserve">To </w:t>
      </w:r>
      <w:r w:rsidR="009E256A">
        <w:t>A</w:t>
      </w:r>
      <w:r w:rsidR="004307B4">
        <w:t>.</w:t>
      </w:r>
    </w:p>
    <w:p w:rsidR="009E256A" w:rsidRPr="00743D09" w:rsidRDefault="00AE3402" w:rsidP="00AE3402">
      <w:pPr>
        <w:pStyle w:val="ListParagraph"/>
        <w:numPr>
          <w:ilvl w:val="0"/>
          <w:numId w:val="21"/>
        </w:numPr>
        <w:rPr>
          <w:rFonts w:hint="eastAsia"/>
        </w:rPr>
      </w:pPr>
      <w:r>
        <w:t>H</w:t>
      </w:r>
      <w:r w:rsidR="00743D09">
        <w:t xml:space="preserve">as </w:t>
      </w:r>
      <w:r w:rsidR="00743D09" w:rsidRPr="0017077E">
        <w:rPr>
          <w:u w:val="single"/>
        </w:rPr>
        <w:t>no more</w:t>
      </w:r>
      <w:r w:rsidR="00743D09">
        <w:t xml:space="preserve"> than </w:t>
      </w:r>
      <w:r w:rsidR="00743D09" w:rsidRPr="0017077E">
        <w:rPr>
          <w:u w:val="single"/>
        </w:rPr>
        <w:t>two minor</w:t>
      </w:r>
      <w:r w:rsidR="00743D09">
        <w:t xml:space="preserve"> </w:t>
      </w:r>
      <w:r>
        <w:t>flaw</w:t>
      </w:r>
      <w:r w:rsidR="00743D09">
        <w:t>s</w:t>
      </w:r>
      <w:r>
        <w:t>/error</w:t>
      </w:r>
      <w:r w:rsidR="00743D09">
        <w:t>s</w:t>
      </w:r>
      <w:r>
        <w:t>, from only one of the following</w:t>
      </w:r>
      <w:r w:rsidR="0017077E">
        <w:t xml:space="preserve"> requirements: </w:t>
      </w:r>
      <w:r w:rsidRPr="00AE3402">
        <w:rPr>
          <w:i/>
        </w:rPr>
        <w:t>layout, alignment, spacing</w:t>
      </w:r>
      <w:r>
        <w:rPr>
          <w:i/>
        </w:rPr>
        <w:t xml:space="preserve">, </w:t>
      </w:r>
      <w:r w:rsidRPr="00AE3402">
        <w:rPr>
          <w:i/>
        </w:rPr>
        <w:t>padding</w:t>
      </w:r>
      <w:r w:rsidR="00743D09">
        <w:rPr>
          <w:i/>
        </w:rPr>
        <w:t xml:space="preserve"> and content.</w:t>
      </w:r>
    </w:p>
    <w:p w:rsidR="00743D09" w:rsidRPr="009A33F2" w:rsidRDefault="00743D09" w:rsidP="00743D09">
      <w:pPr>
        <w:pStyle w:val="ListParagraph"/>
        <w:numPr>
          <w:ilvl w:val="0"/>
          <w:numId w:val="21"/>
        </w:numPr>
        <w:rPr>
          <w:rFonts w:hint="eastAsia"/>
        </w:rPr>
      </w:pPr>
      <w:r>
        <w:t xml:space="preserve">And has </w:t>
      </w:r>
      <w:r w:rsidRPr="005A4AC3">
        <w:rPr>
          <w:u w:val="single"/>
        </w:rPr>
        <w:t>three</w:t>
      </w:r>
      <w:r>
        <w:t xml:space="preserve"> or </w:t>
      </w:r>
      <w:r w:rsidRPr="005A4AC3">
        <w:rPr>
          <w:u w:val="single"/>
        </w:rPr>
        <w:t>more</w:t>
      </w:r>
      <w:r>
        <w:t xml:space="preserve"> </w:t>
      </w:r>
      <w:r w:rsidRPr="00AE3402">
        <w:rPr>
          <w:i/>
        </w:rPr>
        <w:t>JavaScript</w:t>
      </w:r>
      <w:r w:rsidRPr="00743D09">
        <w:t xml:space="preserve"> requirements working. </w:t>
      </w:r>
    </w:p>
    <w:p w:rsidR="00743D09" w:rsidRPr="00EA3859" w:rsidRDefault="00743D09" w:rsidP="00743D09">
      <w:pPr>
        <w:pStyle w:val="ListParagraph"/>
        <w:rPr>
          <w:rFonts w:hint="eastAsia"/>
        </w:rPr>
      </w:pPr>
    </w:p>
    <w:p w:rsidR="009E256A" w:rsidRDefault="009E256A" w:rsidP="009E256A">
      <w:pPr>
        <w:rPr>
          <w:rFonts w:hint="eastAsia"/>
        </w:rPr>
      </w:pPr>
    </w:p>
    <w:p w:rsidR="009E256A" w:rsidRDefault="003967C4" w:rsidP="003967C4">
      <w:pPr>
        <w:pStyle w:val="ListParagraph"/>
        <w:numPr>
          <w:ilvl w:val="0"/>
          <w:numId w:val="22"/>
        </w:numPr>
        <w:rPr>
          <w:rFonts w:hint="eastAsia"/>
        </w:rPr>
      </w:pPr>
      <w:r>
        <w:t xml:space="preserve">To </w:t>
      </w:r>
      <w:r w:rsidR="009E256A">
        <w:t>B</w:t>
      </w:r>
    </w:p>
    <w:p w:rsidR="00743D09" w:rsidRDefault="00AE3402" w:rsidP="00DF7978">
      <w:pPr>
        <w:pStyle w:val="ListParagraph"/>
        <w:numPr>
          <w:ilvl w:val="0"/>
          <w:numId w:val="21"/>
        </w:numPr>
        <w:rPr>
          <w:rFonts w:hint="eastAsia"/>
        </w:rPr>
      </w:pPr>
      <w:r>
        <w:t>Has</w:t>
      </w:r>
      <w:r w:rsidR="004307B4">
        <w:t xml:space="preserve"> </w:t>
      </w:r>
      <w:r w:rsidR="0017077E" w:rsidRPr="0017077E">
        <w:rPr>
          <w:u w:val="single"/>
        </w:rPr>
        <w:t>no more</w:t>
      </w:r>
      <w:r w:rsidR="0017077E">
        <w:t xml:space="preserve"> than </w:t>
      </w:r>
      <w:r w:rsidR="005C161A" w:rsidRPr="0017077E">
        <w:rPr>
          <w:u w:val="single"/>
        </w:rPr>
        <w:t>t</w:t>
      </w:r>
      <w:r w:rsidR="005C161A">
        <w:rPr>
          <w:u w:val="single"/>
        </w:rPr>
        <w:t>hree</w:t>
      </w:r>
      <w:r w:rsidR="005C161A" w:rsidRPr="005C161A">
        <w:t xml:space="preserve"> flaws</w:t>
      </w:r>
      <w:r w:rsidR="004307B4">
        <w:t>/errors</w:t>
      </w:r>
      <w:r w:rsidR="0017077E">
        <w:t xml:space="preserve">, from any the following requirements: </w:t>
      </w:r>
      <w:r w:rsidR="0017077E" w:rsidRPr="00AE3402">
        <w:rPr>
          <w:i/>
        </w:rPr>
        <w:t>layout, alignment, spacing</w:t>
      </w:r>
      <w:r w:rsidR="0017077E">
        <w:rPr>
          <w:i/>
        </w:rPr>
        <w:t xml:space="preserve">, </w:t>
      </w:r>
      <w:r w:rsidR="0017077E" w:rsidRPr="00AE3402">
        <w:rPr>
          <w:i/>
        </w:rPr>
        <w:t>padding</w:t>
      </w:r>
      <w:r w:rsidR="005C161A">
        <w:rPr>
          <w:i/>
        </w:rPr>
        <w:t xml:space="preserve"> and content.</w:t>
      </w:r>
    </w:p>
    <w:p w:rsidR="00743D09" w:rsidRPr="009A33F2" w:rsidRDefault="00743D09" w:rsidP="00743D09">
      <w:pPr>
        <w:pStyle w:val="ListParagraph"/>
        <w:numPr>
          <w:ilvl w:val="0"/>
          <w:numId w:val="21"/>
        </w:numPr>
        <w:rPr>
          <w:rFonts w:hint="eastAsia"/>
        </w:rPr>
      </w:pPr>
      <w:r>
        <w:t xml:space="preserve">And has </w:t>
      </w:r>
      <w:r w:rsidRPr="005A4AC3">
        <w:rPr>
          <w:u w:val="single"/>
        </w:rPr>
        <w:t>two</w:t>
      </w:r>
      <w:r>
        <w:t xml:space="preserve"> or </w:t>
      </w:r>
      <w:r w:rsidRPr="005A4AC3">
        <w:rPr>
          <w:u w:val="single"/>
        </w:rPr>
        <w:t>more</w:t>
      </w:r>
      <w:r>
        <w:t xml:space="preserve"> </w:t>
      </w:r>
      <w:r w:rsidRPr="00AE3402">
        <w:rPr>
          <w:i/>
        </w:rPr>
        <w:t>JavaScript</w:t>
      </w:r>
      <w:r w:rsidRPr="00743D09">
        <w:t xml:space="preserve"> requirements working. </w:t>
      </w:r>
    </w:p>
    <w:p w:rsidR="00765B2F" w:rsidRPr="0017077E" w:rsidRDefault="00765B2F" w:rsidP="00765B2F">
      <w:pPr>
        <w:pStyle w:val="ListParagraph"/>
        <w:numPr>
          <w:ilvl w:val="0"/>
          <w:numId w:val="21"/>
        </w:numPr>
        <w:rPr>
          <w:rFonts w:hint="eastAsia"/>
        </w:rPr>
      </w:pPr>
      <w:r>
        <w:rPr>
          <w:i/>
        </w:rPr>
        <w:t xml:space="preserve">Note that </w:t>
      </w:r>
      <w:r>
        <w:t xml:space="preserve">more than </w:t>
      </w:r>
      <w:r>
        <w:rPr>
          <w:i/>
        </w:rPr>
        <w:t xml:space="preserve">one </w:t>
      </w:r>
      <w:r>
        <w:t>flaw/error could be from the same requirement in the list.</w:t>
      </w:r>
    </w:p>
    <w:p w:rsidR="0017077E" w:rsidRDefault="0017077E" w:rsidP="0017077E">
      <w:pPr>
        <w:pStyle w:val="ListParagraph"/>
        <w:rPr>
          <w:rFonts w:hint="eastAsia"/>
        </w:rPr>
      </w:pPr>
    </w:p>
    <w:p w:rsidR="004307B4" w:rsidRDefault="004307B4" w:rsidP="004307B4">
      <w:pPr>
        <w:rPr>
          <w:rFonts w:hint="eastAsia"/>
        </w:rPr>
      </w:pPr>
      <w:r>
        <w:t>C</w:t>
      </w:r>
      <w:r w:rsidR="003967C4">
        <w:t xml:space="preserve"> To C+</w:t>
      </w:r>
    </w:p>
    <w:p w:rsidR="009A33F2" w:rsidRPr="00743D09" w:rsidRDefault="0017077E" w:rsidP="0017077E">
      <w:pPr>
        <w:pStyle w:val="ListParagraph"/>
        <w:numPr>
          <w:ilvl w:val="0"/>
          <w:numId w:val="21"/>
        </w:numPr>
        <w:rPr>
          <w:rFonts w:hint="eastAsia"/>
        </w:rPr>
      </w:pPr>
      <w:r>
        <w:t xml:space="preserve">Has </w:t>
      </w:r>
      <w:r w:rsidRPr="0017077E">
        <w:rPr>
          <w:u w:val="single"/>
        </w:rPr>
        <w:t>no more</w:t>
      </w:r>
      <w:r>
        <w:t xml:space="preserve"> than </w:t>
      </w:r>
      <w:r w:rsidR="00743D09">
        <w:t>four</w:t>
      </w:r>
      <w:r>
        <w:t xml:space="preserve"> </w:t>
      </w:r>
      <w:r w:rsidRPr="0017077E">
        <w:t>flaws</w:t>
      </w:r>
      <w:r>
        <w:t xml:space="preserve">/errors, from any the following requirements: </w:t>
      </w:r>
      <w:r w:rsidRPr="00AE3402">
        <w:rPr>
          <w:i/>
        </w:rPr>
        <w:t>layout, alignment, spacing</w:t>
      </w:r>
      <w:r>
        <w:rPr>
          <w:i/>
        </w:rPr>
        <w:t xml:space="preserve">, </w:t>
      </w:r>
      <w:r w:rsidRPr="00AE3402">
        <w:rPr>
          <w:i/>
        </w:rPr>
        <w:t>padding</w:t>
      </w:r>
      <w:r w:rsidR="005C161A" w:rsidRPr="005C161A">
        <w:rPr>
          <w:i/>
        </w:rPr>
        <w:t xml:space="preserve"> </w:t>
      </w:r>
      <w:r w:rsidR="005C161A">
        <w:rPr>
          <w:i/>
        </w:rPr>
        <w:t>and content.</w:t>
      </w:r>
    </w:p>
    <w:p w:rsidR="00743D09" w:rsidRPr="009A33F2" w:rsidRDefault="00743D09" w:rsidP="00743D09">
      <w:pPr>
        <w:pStyle w:val="ListParagraph"/>
        <w:numPr>
          <w:ilvl w:val="0"/>
          <w:numId w:val="21"/>
        </w:numPr>
        <w:rPr>
          <w:rFonts w:hint="eastAsia"/>
        </w:rPr>
      </w:pPr>
      <w:r>
        <w:t xml:space="preserve">And has </w:t>
      </w:r>
      <w:r w:rsidRPr="005A4AC3">
        <w:rPr>
          <w:u w:val="single"/>
        </w:rPr>
        <w:t>one</w:t>
      </w:r>
      <w:r>
        <w:t xml:space="preserve"> or </w:t>
      </w:r>
      <w:r w:rsidRPr="005A4AC3">
        <w:rPr>
          <w:u w:val="single"/>
        </w:rPr>
        <w:t>more</w:t>
      </w:r>
      <w:r>
        <w:t xml:space="preserve"> </w:t>
      </w:r>
      <w:r w:rsidRPr="00AE3402">
        <w:rPr>
          <w:i/>
        </w:rPr>
        <w:t>JavaScript</w:t>
      </w:r>
      <w:r w:rsidRPr="00743D09">
        <w:t xml:space="preserve"> requirements working. </w:t>
      </w:r>
    </w:p>
    <w:p w:rsidR="009A33F2" w:rsidRPr="0017077E" w:rsidRDefault="009A33F2" w:rsidP="009A33F2">
      <w:pPr>
        <w:pStyle w:val="ListParagraph"/>
        <w:numPr>
          <w:ilvl w:val="0"/>
          <w:numId w:val="21"/>
        </w:numPr>
        <w:rPr>
          <w:rFonts w:hint="eastAsia"/>
        </w:rPr>
      </w:pPr>
      <w:r>
        <w:rPr>
          <w:i/>
        </w:rPr>
        <w:t xml:space="preserve">Note that </w:t>
      </w:r>
      <w:r w:rsidR="00765B2F">
        <w:t>more than</w:t>
      </w:r>
      <w:r>
        <w:t xml:space="preserve"> </w:t>
      </w:r>
      <w:r w:rsidR="00765B2F">
        <w:rPr>
          <w:i/>
        </w:rPr>
        <w:t xml:space="preserve">one </w:t>
      </w:r>
      <w:r w:rsidR="00765B2F">
        <w:t>flaw</w:t>
      </w:r>
      <w:r>
        <w:t>/erro</w:t>
      </w:r>
      <w:r w:rsidR="00765B2F">
        <w:t>r</w:t>
      </w:r>
      <w:r>
        <w:t xml:space="preserve"> could be from the same requirement in the list.</w:t>
      </w:r>
    </w:p>
    <w:p w:rsidR="00E1139E" w:rsidRDefault="00E1139E" w:rsidP="00E1139E">
      <w:pPr>
        <w:rPr>
          <w:rFonts w:hint="eastAsia"/>
        </w:rPr>
      </w:pPr>
    </w:p>
    <w:p w:rsidR="00E1139E" w:rsidRDefault="00E1139E" w:rsidP="00E1139E">
      <w:pPr>
        <w:rPr>
          <w:rFonts w:hint="eastAsia"/>
        </w:rPr>
      </w:pPr>
      <w:r>
        <w:t>D</w:t>
      </w:r>
    </w:p>
    <w:p w:rsidR="00743D09" w:rsidRDefault="00E1139E" w:rsidP="00E1139E">
      <w:pPr>
        <w:pStyle w:val="ListParagraph"/>
        <w:numPr>
          <w:ilvl w:val="0"/>
          <w:numId w:val="21"/>
        </w:numPr>
        <w:rPr>
          <w:rFonts w:hint="eastAsia"/>
        </w:rPr>
      </w:pPr>
      <w:r>
        <w:t xml:space="preserve">Has </w:t>
      </w:r>
      <w:r w:rsidRPr="00E1139E">
        <w:rPr>
          <w:u w:val="single"/>
        </w:rPr>
        <w:t>more</w:t>
      </w:r>
      <w:r>
        <w:t xml:space="preserve"> than </w:t>
      </w:r>
      <w:r w:rsidR="00743D09">
        <w:t>four</w:t>
      </w:r>
      <w:r>
        <w:t xml:space="preserve"> </w:t>
      </w:r>
      <w:r w:rsidRPr="0017077E">
        <w:t>flaws</w:t>
      </w:r>
      <w:r>
        <w:t xml:space="preserve">/errors, from any the following requirements: </w:t>
      </w:r>
      <w:r w:rsidRPr="00E1139E">
        <w:rPr>
          <w:i/>
        </w:rPr>
        <w:t>layout, alignment, spacing, padding</w:t>
      </w:r>
      <w:r w:rsidR="005C161A" w:rsidRPr="005C161A">
        <w:rPr>
          <w:i/>
        </w:rPr>
        <w:t xml:space="preserve"> </w:t>
      </w:r>
      <w:r w:rsidR="005C161A">
        <w:rPr>
          <w:i/>
        </w:rPr>
        <w:t>and content</w:t>
      </w:r>
      <w:r w:rsidR="005C161A">
        <w:t>, bu</w:t>
      </w:r>
      <w:r w:rsidR="005C161A">
        <w:rPr>
          <w:rFonts w:hint="eastAsia"/>
        </w:rPr>
        <w:t>t</w:t>
      </w:r>
      <w:r w:rsidR="00743D09">
        <w:t xml:space="preserve"> made a reasonable attempt</w:t>
      </w:r>
      <w:r w:rsidR="005C161A">
        <w:t xml:space="preserve"> (Lecturers discretion)</w:t>
      </w:r>
    </w:p>
    <w:p w:rsidR="00E1139E" w:rsidRDefault="005C161A" w:rsidP="00E1139E">
      <w:pPr>
        <w:pStyle w:val="ListParagraph"/>
        <w:numPr>
          <w:ilvl w:val="0"/>
          <w:numId w:val="21"/>
        </w:numPr>
        <w:rPr>
          <w:rFonts w:hint="eastAsia"/>
        </w:rPr>
      </w:pPr>
      <w:r w:rsidRPr="005C161A">
        <w:t>Has made a reasonable attempt at</w:t>
      </w:r>
      <w:r>
        <w:rPr>
          <w:i/>
        </w:rPr>
        <w:t xml:space="preserve"> </w:t>
      </w:r>
      <w:r w:rsidR="00E1139E" w:rsidRPr="00E1139E">
        <w:rPr>
          <w:i/>
        </w:rPr>
        <w:t>JavaScript</w:t>
      </w:r>
      <w:r w:rsidR="00E1139E" w:rsidRPr="00E1139E">
        <w:t xml:space="preserve"> </w:t>
      </w:r>
      <w:r>
        <w:t>(Lecturers discretion)</w:t>
      </w:r>
    </w:p>
    <w:p w:rsidR="00765B2F" w:rsidRPr="0017077E" w:rsidRDefault="00765B2F" w:rsidP="00765B2F">
      <w:pPr>
        <w:pStyle w:val="ListParagraph"/>
        <w:numPr>
          <w:ilvl w:val="0"/>
          <w:numId w:val="21"/>
        </w:numPr>
        <w:rPr>
          <w:rFonts w:hint="eastAsia"/>
        </w:rPr>
      </w:pPr>
      <w:r>
        <w:rPr>
          <w:i/>
        </w:rPr>
        <w:t xml:space="preserve">Note that </w:t>
      </w:r>
      <w:r>
        <w:t xml:space="preserve">more than </w:t>
      </w:r>
      <w:r>
        <w:rPr>
          <w:i/>
        </w:rPr>
        <w:t xml:space="preserve">one </w:t>
      </w:r>
      <w:r>
        <w:t>flaw/error could be from the same requirement in the list.</w:t>
      </w:r>
    </w:p>
    <w:p w:rsidR="009A33F2" w:rsidRDefault="009A33F2" w:rsidP="009A33F2">
      <w:pPr>
        <w:pStyle w:val="ListParagraph"/>
        <w:rPr>
          <w:rFonts w:hint="eastAsia"/>
        </w:rPr>
      </w:pPr>
    </w:p>
    <w:p w:rsidR="00E1139E" w:rsidRDefault="00E1139E" w:rsidP="00E1139E">
      <w:pPr>
        <w:rPr>
          <w:rFonts w:hint="eastAsia"/>
        </w:rPr>
      </w:pPr>
      <w:r>
        <w:t>E</w:t>
      </w:r>
    </w:p>
    <w:p w:rsidR="005C161A" w:rsidRDefault="005C161A" w:rsidP="005C161A">
      <w:pPr>
        <w:pStyle w:val="ListParagraph"/>
        <w:numPr>
          <w:ilvl w:val="0"/>
          <w:numId w:val="21"/>
        </w:numPr>
        <w:rPr>
          <w:rFonts w:hint="eastAsia"/>
        </w:rPr>
      </w:pPr>
      <w:r>
        <w:t xml:space="preserve">Has </w:t>
      </w:r>
      <w:r w:rsidRPr="00E1139E">
        <w:rPr>
          <w:u w:val="single"/>
        </w:rPr>
        <w:t>more</w:t>
      </w:r>
      <w:r>
        <w:t xml:space="preserve"> than four </w:t>
      </w:r>
      <w:r w:rsidRPr="0017077E">
        <w:t>flaws</w:t>
      </w:r>
      <w:r>
        <w:t xml:space="preserve">/errors, from any the following requirements: </w:t>
      </w:r>
      <w:r w:rsidRPr="00E1139E">
        <w:rPr>
          <w:i/>
        </w:rPr>
        <w:t>layout, alignment, spacing, padding</w:t>
      </w:r>
      <w:r w:rsidRPr="005C161A">
        <w:rPr>
          <w:i/>
        </w:rPr>
        <w:t xml:space="preserve"> </w:t>
      </w:r>
      <w:r>
        <w:rPr>
          <w:i/>
        </w:rPr>
        <w:t>and content</w:t>
      </w:r>
      <w:r>
        <w:t>, bu</w:t>
      </w:r>
      <w:r>
        <w:rPr>
          <w:rFonts w:hint="eastAsia"/>
        </w:rPr>
        <w:t>t</w:t>
      </w:r>
      <w:r>
        <w:t xml:space="preserve"> made a poor attempt (Lecturers discretion)</w:t>
      </w:r>
    </w:p>
    <w:p w:rsidR="005C161A" w:rsidRDefault="005C161A" w:rsidP="005C161A">
      <w:pPr>
        <w:pStyle w:val="ListParagraph"/>
        <w:numPr>
          <w:ilvl w:val="0"/>
          <w:numId w:val="21"/>
        </w:numPr>
        <w:rPr>
          <w:rFonts w:hint="eastAsia"/>
        </w:rPr>
      </w:pPr>
      <w:r w:rsidRPr="005C161A">
        <w:t xml:space="preserve">Has made a </w:t>
      </w:r>
      <w:r>
        <w:t>poor</w:t>
      </w:r>
      <w:r w:rsidRPr="005C161A">
        <w:t xml:space="preserve"> attempt at</w:t>
      </w:r>
      <w:r>
        <w:rPr>
          <w:i/>
        </w:rPr>
        <w:t xml:space="preserve"> </w:t>
      </w:r>
      <w:r w:rsidRPr="00E1139E">
        <w:rPr>
          <w:i/>
        </w:rPr>
        <w:t>JavaScript</w:t>
      </w:r>
      <w:r w:rsidRPr="00E1139E">
        <w:t xml:space="preserve"> </w:t>
      </w:r>
      <w:r>
        <w:t>(Lecturers discretion)</w:t>
      </w:r>
    </w:p>
    <w:p w:rsidR="005C161A" w:rsidRPr="0017077E" w:rsidRDefault="005C161A" w:rsidP="005C161A">
      <w:pPr>
        <w:pStyle w:val="ListParagraph"/>
        <w:numPr>
          <w:ilvl w:val="0"/>
          <w:numId w:val="21"/>
        </w:numPr>
        <w:rPr>
          <w:rFonts w:hint="eastAsia"/>
        </w:rPr>
      </w:pPr>
      <w:r>
        <w:rPr>
          <w:i/>
        </w:rPr>
        <w:t xml:space="preserve">Note that </w:t>
      </w:r>
      <w:r>
        <w:t xml:space="preserve">more than </w:t>
      </w:r>
      <w:r>
        <w:rPr>
          <w:i/>
        </w:rPr>
        <w:t xml:space="preserve">one </w:t>
      </w:r>
      <w:r>
        <w:t>flaw/error could be from the same requirement in the list.</w:t>
      </w:r>
    </w:p>
    <w:p w:rsidR="009A33F2" w:rsidRDefault="009A33F2" w:rsidP="009A33F2">
      <w:pPr>
        <w:pStyle w:val="ListParagraph"/>
        <w:rPr>
          <w:rFonts w:hint="eastAsia"/>
        </w:rPr>
      </w:pPr>
    </w:p>
    <w:p w:rsidR="00E1139E" w:rsidRPr="0017077E" w:rsidRDefault="00E1139E" w:rsidP="00E1139E">
      <w:pPr>
        <w:rPr>
          <w:rFonts w:hint="eastAsia"/>
        </w:rPr>
      </w:pPr>
    </w:p>
    <w:p w:rsidR="004307B4" w:rsidRDefault="004307B4" w:rsidP="0017077E">
      <w:pPr>
        <w:pStyle w:val="ListParagraph"/>
        <w:rPr>
          <w:rFonts w:hint="eastAsia"/>
        </w:rPr>
      </w:pPr>
    </w:p>
    <w:p w:rsidR="004307B4" w:rsidRDefault="004307B4" w:rsidP="004307B4">
      <w:pPr>
        <w:rPr>
          <w:rFonts w:hint="eastAsia"/>
        </w:rPr>
      </w:pPr>
    </w:p>
    <w:p w:rsidR="0045504C" w:rsidRDefault="0045504C" w:rsidP="009A3A7E">
      <w:pPr>
        <w:rPr>
          <w:rFonts w:hint="eastAsia"/>
        </w:rPr>
      </w:pPr>
    </w:p>
    <w:sectPr w:rsidR="0045504C" w:rsidSect="00F368A5">
      <w:pgSz w:w="11906" w:h="16838"/>
      <w:pgMar w:top="1440" w:right="1134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30550"/>
    <w:multiLevelType w:val="hybridMultilevel"/>
    <w:tmpl w:val="104213A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E42C1"/>
    <w:multiLevelType w:val="hybridMultilevel"/>
    <w:tmpl w:val="65ACE0A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A7466"/>
    <w:multiLevelType w:val="hybridMultilevel"/>
    <w:tmpl w:val="FAC2890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A5C7FE0"/>
    <w:multiLevelType w:val="hybridMultilevel"/>
    <w:tmpl w:val="95D6DB94"/>
    <w:lvl w:ilvl="0" w:tplc="68C0E57E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FF5AE6"/>
    <w:multiLevelType w:val="hybridMultilevel"/>
    <w:tmpl w:val="455C38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A3712"/>
    <w:multiLevelType w:val="hybridMultilevel"/>
    <w:tmpl w:val="EF6C85D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0818F0"/>
    <w:multiLevelType w:val="hybridMultilevel"/>
    <w:tmpl w:val="D432196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DC7876"/>
    <w:multiLevelType w:val="hybridMultilevel"/>
    <w:tmpl w:val="21CCF13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F2260"/>
    <w:multiLevelType w:val="hybridMultilevel"/>
    <w:tmpl w:val="041E444A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8B0DBE"/>
    <w:multiLevelType w:val="hybridMultilevel"/>
    <w:tmpl w:val="C354F9A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7C38D3"/>
    <w:multiLevelType w:val="hybridMultilevel"/>
    <w:tmpl w:val="53066B48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6BF5B5A"/>
    <w:multiLevelType w:val="hybridMultilevel"/>
    <w:tmpl w:val="C99C1CC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1B1A47"/>
    <w:multiLevelType w:val="hybridMultilevel"/>
    <w:tmpl w:val="52FAB60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620AF6"/>
    <w:multiLevelType w:val="hybridMultilevel"/>
    <w:tmpl w:val="46A8F50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DD3EE7"/>
    <w:multiLevelType w:val="hybridMultilevel"/>
    <w:tmpl w:val="B7E66BE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852614"/>
    <w:multiLevelType w:val="hybridMultilevel"/>
    <w:tmpl w:val="141A9F1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F759B8"/>
    <w:multiLevelType w:val="hybridMultilevel"/>
    <w:tmpl w:val="794CFAA4"/>
    <w:lvl w:ilvl="0" w:tplc="1409000F">
      <w:start w:val="1"/>
      <w:numFmt w:val="decimal"/>
      <w:lvlText w:val="%1."/>
      <w:lvlJc w:val="left"/>
      <w:pPr>
        <w:ind w:left="1080" w:hanging="360"/>
      </w:p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DBA411D"/>
    <w:multiLevelType w:val="hybridMultilevel"/>
    <w:tmpl w:val="676AA76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FA00C5"/>
    <w:multiLevelType w:val="hybridMultilevel"/>
    <w:tmpl w:val="75D28BA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CD7C01"/>
    <w:multiLevelType w:val="hybridMultilevel"/>
    <w:tmpl w:val="F34A0F2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F62FE1"/>
    <w:multiLevelType w:val="hybridMultilevel"/>
    <w:tmpl w:val="300EE6F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52328F"/>
    <w:multiLevelType w:val="hybridMultilevel"/>
    <w:tmpl w:val="479A3D9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7"/>
  </w:num>
  <w:num w:numId="3">
    <w:abstractNumId w:val="5"/>
  </w:num>
  <w:num w:numId="4">
    <w:abstractNumId w:val="1"/>
  </w:num>
  <w:num w:numId="5">
    <w:abstractNumId w:val="2"/>
  </w:num>
  <w:num w:numId="6">
    <w:abstractNumId w:val="12"/>
  </w:num>
  <w:num w:numId="7">
    <w:abstractNumId w:val="0"/>
  </w:num>
  <w:num w:numId="8">
    <w:abstractNumId w:val="20"/>
  </w:num>
  <w:num w:numId="9">
    <w:abstractNumId w:val="7"/>
  </w:num>
  <w:num w:numId="10">
    <w:abstractNumId w:val="13"/>
  </w:num>
  <w:num w:numId="11">
    <w:abstractNumId w:val="6"/>
  </w:num>
  <w:num w:numId="12">
    <w:abstractNumId w:val="15"/>
  </w:num>
  <w:num w:numId="13">
    <w:abstractNumId w:val="11"/>
  </w:num>
  <w:num w:numId="14">
    <w:abstractNumId w:val="9"/>
  </w:num>
  <w:num w:numId="15">
    <w:abstractNumId w:val="21"/>
  </w:num>
  <w:num w:numId="16">
    <w:abstractNumId w:val="16"/>
  </w:num>
  <w:num w:numId="17">
    <w:abstractNumId w:val="10"/>
  </w:num>
  <w:num w:numId="18">
    <w:abstractNumId w:val="14"/>
  </w:num>
  <w:num w:numId="19">
    <w:abstractNumId w:val="8"/>
  </w:num>
  <w:num w:numId="20">
    <w:abstractNumId w:val="19"/>
  </w:num>
  <w:num w:numId="21">
    <w:abstractNumId w:val="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6CF"/>
    <w:rsid w:val="000016FF"/>
    <w:rsid w:val="000138DD"/>
    <w:rsid w:val="00016DC1"/>
    <w:rsid w:val="00033671"/>
    <w:rsid w:val="00041FBD"/>
    <w:rsid w:val="00044814"/>
    <w:rsid w:val="00052913"/>
    <w:rsid w:val="00060EEE"/>
    <w:rsid w:val="0007523C"/>
    <w:rsid w:val="00076B94"/>
    <w:rsid w:val="0008424F"/>
    <w:rsid w:val="00090293"/>
    <w:rsid w:val="00092610"/>
    <w:rsid w:val="00097AA8"/>
    <w:rsid w:val="000B1D17"/>
    <w:rsid w:val="000E09F4"/>
    <w:rsid w:val="000F0879"/>
    <w:rsid w:val="000F5C4D"/>
    <w:rsid w:val="000F65EF"/>
    <w:rsid w:val="0010286C"/>
    <w:rsid w:val="00133BF9"/>
    <w:rsid w:val="001343FB"/>
    <w:rsid w:val="00145896"/>
    <w:rsid w:val="001471B6"/>
    <w:rsid w:val="001528C7"/>
    <w:rsid w:val="001616C5"/>
    <w:rsid w:val="0017077E"/>
    <w:rsid w:val="00177962"/>
    <w:rsid w:val="0018390D"/>
    <w:rsid w:val="00183BE9"/>
    <w:rsid w:val="00185C47"/>
    <w:rsid w:val="001867F1"/>
    <w:rsid w:val="00186836"/>
    <w:rsid w:val="00190DF4"/>
    <w:rsid w:val="0019213A"/>
    <w:rsid w:val="00197DD0"/>
    <w:rsid w:val="001B6CFF"/>
    <w:rsid w:val="001E71C2"/>
    <w:rsid w:val="001F01F6"/>
    <w:rsid w:val="001F18AE"/>
    <w:rsid w:val="001F3526"/>
    <w:rsid w:val="001F7401"/>
    <w:rsid w:val="00204208"/>
    <w:rsid w:val="00215291"/>
    <w:rsid w:val="00217B22"/>
    <w:rsid w:val="00243773"/>
    <w:rsid w:val="002456F6"/>
    <w:rsid w:val="0024755F"/>
    <w:rsid w:val="00264CEA"/>
    <w:rsid w:val="00275B34"/>
    <w:rsid w:val="00275DFF"/>
    <w:rsid w:val="00293A22"/>
    <w:rsid w:val="00295402"/>
    <w:rsid w:val="002A367C"/>
    <w:rsid w:val="002A464B"/>
    <w:rsid w:val="002B0C4B"/>
    <w:rsid w:val="002D4DD7"/>
    <w:rsid w:val="002E0731"/>
    <w:rsid w:val="002E51BB"/>
    <w:rsid w:val="002E7884"/>
    <w:rsid w:val="00301561"/>
    <w:rsid w:val="00311F60"/>
    <w:rsid w:val="00317BFC"/>
    <w:rsid w:val="003270AF"/>
    <w:rsid w:val="00327C29"/>
    <w:rsid w:val="00330B47"/>
    <w:rsid w:val="003358E0"/>
    <w:rsid w:val="00342261"/>
    <w:rsid w:val="003430AD"/>
    <w:rsid w:val="0034457D"/>
    <w:rsid w:val="003512FB"/>
    <w:rsid w:val="00354C94"/>
    <w:rsid w:val="0035528E"/>
    <w:rsid w:val="0035727B"/>
    <w:rsid w:val="003637EB"/>
    <w:rsid w:val="00370050"/>
    <w:rsid w:val="00371B2C"/>
    <w:rsid w:val="00376606"/>
    <w:rsid w:val="00380ADD"/>
    <w:rsid w:val="00381F9D"/>
    <w:rsid w:val="003967C4"/>
    <w:rsid w:val="003A0CAF"/>
    <w:rsid w:val="003A690B"/>
    <w:rsid w:val="003B0D45"/>
    <w:rsid w:val="003C25CA"/>
    <w:rsid w:val="003E039C"/>
    <w:rsid w:val="003E15B0"/>
    <w:rsid w:val="003F09CE"/>
    <w:rsid w:val="003F6C90"/>
    <w:rsid w:val="00403727"/>
    <w:rsid w:val="00407C48"/>
    <w:rsid w:val="004121AD"/>
    <w:rsid w:val="004204C4"/>
    <w:rsid w:val="004307B4"/>
    <w:rsid w:val="00440CF8"/>
    <w:rsid w:val="00445FDA"/>
    <w:rsid w:val="0045504C"/>
    <w:rsid w:val="00463DC7"/>
    <w:rsid w:val="004678BD"/>
    <w:rsid w:val="00476B2A"/>
    <w:rsid w:val="00484245"/>
    <w:rsid w:val="00497ED1"/>
    <w:rsid w:val="004A5A10"/>
    <w:rsid w:val="004B287D"/>
    <w:rsid w:val="004B7859"/>
    <w:rsid w:val="004C4795"/>
    <w:rsid w:val="004D0CC1"/>
    <w:rsid w:val="004D176D"/>
    <w:rsid w:val="004E17D5"/>
    <w:rsid w:val="004E75DE"/>
    <w:rsid w:val="004F38BE"/>
    <w:rsid w:val="004F6091"/>
    <w:rsid w:val="005007A9"/>
    <w:rsid w:val="00524E50"/>
    <w:rsid w:val="00536428"/>
    <w:rsid w:val="00537AC5"/>
    <w:rsid w:val="005420B8"/>
    <w:rsid w:val="00556890"/>
    <w:rsid w:val="00556A8D"/>
    <w:rsid w:val="005722B3"/>
    <w:rsid w:val="00581CEC"/>
    <w:rsid w:val="00593E16"/>
    <w:rsid w:val="0059580E"/>
    <w:rsid w:val="005A4AC3"/>
    <w:rsid w:val="005A7FA0"/>
    <w:rsid w:val="005B3E74"/>
    <w:rsid w:val="005C140F"/>
    <w:rsid w:val="005C161A"/>
    <w:rsid w:val="005C741A"/>
    <w:rsid w:val="005D3082"/>
    <w:rsid w:val="005D56FC"/>
    <w:rsid w:val="005F65AC"/>
    <w:rsid w:val="00603667"/>
    <w:rsid w:val="00605455"/>
    <w:rsid w:val="006273CB"/>
    <w:rsid w:val="006338AE"/>
    <w:rsid w:val="00641099"/>
    <w:rsid w:val="00653B5F"/>
    <w:rsid w:val="00675948"/>
    <w:rsid w:val="006765EE"/>
    <w:rsid w:val="006807A1"/>
    <w:rsid w:val="00697BC0"/>
    <w:rsid w:val="006A49A0"/>
    <w:rsid w:val="006B21E7"/>
    <w:rsid w:val="006B251B"/>
    <w:rsid w:val="006C46FE"/>
    <w:rsid w:val="006C5195"/>
    <w:rsid w:val="006C6259"/>
    <w:rsid w:val="006D6984"/>
    <w:rsid w:val="006E337B"/>
    <w:rsid w:val="006F79AD"/>
    <w:rsid w:val="00706793"/>
    <w:rsid w:val="007119C6"/>
    <w:rsid w:val="00712C44"/>
    <w:rsid w:val="00726B52"/>
    <w:rsid w:val="00736AD7"/>
    <w:rsid w:val="00743D09"/>
    <w:rsid w:val="007457E0"/>
    <w:rsid w:val="00746B5D"/>
    <w:rsid w:val="00747D6B"/>
    <w:rsid w:val="00762DB5"/>
    <w:rsid w:val="00763EB9"/>
    <w:rsid w:val="00765B2F"/>
    <w:rsid w:val="007673E9"/>
    <w:rsid w:val="00767963"/>
    <w:rsid w:val="007735CE"/>
    <w:rsid w:val="00776A18"/>
    <w:rsid w:val="0079373A"/>
    <w:rsid w:val="00794D59"/>
    <w:rsid w:val="007A25C3"/>
    <w:rsid w:val="007A273F"/>
    <w:rsid w:val="007C3580"/>
    <w:rsid w:val="007C572A"/>
    <w:rsid w:val="007C63D7"/>
    <w:rsid w:val="007E3D0B"/>
    <w:rsid w:val="007E4800"/>
    <w:rsid w:val="007E7D35"/>
    <w:rsid w:val="0080066B"/>
    <w:rsid w:val="00812D92"/>
    <w:rsid w:val="00820D2A"/>
    <w:rsid w:val="008231CE"/>
    <w:rsid w:val="00827263"/>
    <w:rsid w:val="0083138D"/>
    <w:rsid w:val="00885788"/>
    <w:rsid w:val="00891611"/>
    <w:rsid w:val="008917B3"/>
    <w:rsid w:val="00891FBA"/>
    <w:rsid w:val="008B05E0"/>
    <w:rsid w:val="008C4488"/>
    <w:rsid w:val="008C761B"/>
    <w:rsid w:val="008D36AC"/>
    <w:rsid w:val="008D7E1C"/>
    <w:rsid w:val="008E24B2"/>
    <w:rsid w:val="00901871"/>
    <w:rsid w:val="00910FFF"/>
    <w:rsid w:val="00932B36"/>
    <w:rsid w:val="00942AD0"/>
    <w:rsid w:val="00952399"/>
    <w:rsid w:val="0096438D"/>
    <w:rsid w:val="00971B0A"/>
    <w:rsid w:val="009814BF"/>
    <w:rsid w:val="009852E8"/>
    <w:rsid w:val="00986B40"/>
    <w:rsid w:val="00992B8A"/>
    <w:rsid w:val="009A33F2"/>
    <w:rsid w:val="009A3A7E"/>
    <w:rsid w:val="009A3F47"/>
    <w:rsid w:val="009A5EA4"/>
    <w:rsid w:val="009B306F"/>
    <w:rsid w:val="009C5AD6"/>
    <w:rsid w:val="009C7852"/>
    <w:rsid w:val="009D0010"/>
    <w:rsid w:val="009D12D6"/>
    <w:rsid w:val="009D2714"/>
    <w:rsid w:val="009D7B78"/>
    <w:rsid w:val="009E256A"/>
    <w:rsid w:val="009E2F02"/>
    <w:rsid w:val="009E60C7"/>
    <w:rsid w:val="00A04316"/>
    <w:rsid w:val="00A11061"/>
    <w:rsid w:val="00A16015"/>
    <w:rsid w:val="00A22C3E"/>
    <w:rsid w:val="00A51810"/>
    <w:rsid w:val="00A557FE"/>
    <w:rsid w:val="00A65C2C"/>
    <w:rsid w:val="00A67850"/>
    <w:rsid w:val="00A72131"/>
    <w:rsid w:val="00A826CF"/>
    <w:rsid w:val="00A86835"/>
    <w:rsid w:val="00A86CE6"/>
    <w:rsid w:val="00A902F1"/>
    <w:rsid w:val="00A92A3C"/>
    <w:rsid w:val="00AA46D3"/>
    <w:rsid w:val="00AB7EE3"/>
    <w:rsid w:val="00AC285B"/>
    <w:rsid w:val="00AD583C"/>
    <w:rsid w:val="00AD608C"/>
    <w:rsid w:val="00AD6CFE"/>
    <w:rsid w:val="00AD6EC3"/>
    <w:rsid w:val="00AE3402"/>
    <w:rsid w:val="00AE5329"/>
    <w:rsid w:val="00AF05C3"/>
    <w:rsid w:val="00AF2D17"/>
    <w:rsid w:val="00AF2D73"/>
    <w:rsid w:val="00AF3E47"/>
    <w:rsid w:val="00B0015A"/>
    <w:rsid w:val="00B02290"/>
    <w:rsid w:val="00B149B9"/>
    <w:rsid w:val="00B20FCB"/>
    <w:rsid w:val="00B44BA1"/>
    <w:rsid w:val="00B51A1A"/>
    <w:rsid w:val="00B53A2D"/>
    <w:rsid w:val="00B5697A"/>
    <w:rsid w:val="00B56ECA"/>
    <w:rsid w:val="00B72913"/>
    <w:rsid w:val="00BA165D"/>
    <w:rsid w:val="00BD383B"/>
    <w:rsid w:val="00BD3876"/>
    <w:rsid w:val="00BD7594"/>
    <w:rsid w:val="00BE0EFB"/>
    <w:rsid w:val="00BE1E94"/>
    <w:rsid w:val="00BE4B60"/>
    <w:rsid w:val="00BF148A"/>
    <w:rsid w:val="00BF7A63"/>
    <w:rsid w:val="00C061CE"/>
    <w:rsid w:val="00C31FB3"/>
    <w:rsid w:val="00C429DE"/>
    <w:rsid w:val="00C54F0A"/>
    <w:rsid w:val="00C61867"/>
    <w:rsid w:val="00C61A32"/>
    <w:rsid w:val="00C8768D"/>
    <w:rsid w:val="00CA4F06"/>
    <w:rsid w:val="00CA5238"/>
    <w:rsid w:val="00CC2306"/>
    <w:rsid w:val="00CC33D9"/>
    <w:rsid w:val="00CD05ED"/>
    <w:rsid w:val="00CD18DC"/>
    <w:rsid w:val="00CE145E"/>
    <w:rsid w:val="00D0236C"/>
    <w:rsid w:val="00D0515C"/>
    <w:rsid w:val="00D06486"/>
    <w:rsid w:val="00D131EF"/>
    <w:rsid w:val="00D15E74"/>
    <w:rsid w:val="00D3171B"/>
    <w:rsid w:val="00D45789"/>
    <w:rsid w:val="00D50DA1"/>
    <w:rsid w:val="00D61559"/>
    <w:rsid w:val="00D73E41"/>
    <w:rsid w:val="00D7572D"/>
    <w:rsid w:val="00D8560C"/>
    <w:rsid w:val="00D867FF"/>
    <w:rsid w:val="00D91F7C"/>
    <w:rsid w:val="00DB4EA8"/>
    <w:rsid w:val="00DC3DB8"/>
    <w:rsid w:val="00DC6E5E"/>
    <w:rsid w:val="00DD501D"/>
    <w:rsid w:val="00DF05BA"/>
    <w:rsid w:val="00DF7978"/>
    <w:rsid w:val="00E04FBD"/>
    <w:rsid w:val="00E07456"/>
    <w:rsid w:val="00E1139E"/>
    <w:rsid w:val="00E153C7"/>
    <w:rsid w:val="00E271C5"/>
    <w:rsid w:val="00E31113"/>
    <w:rsid w:val="00E334A7"/>
    <w:rsid w:val="00E41F20"/>
    <w:rsid w:val="00E42ABF"/>
    <w:rsid w:val="00E617A2"/>
    <w:rsid w:val="00E627EB"/>
    <w:rsid w:val="00E70333"/>
    <w:rsid w:val="00E744B7"/>
    <w:rsid w:val="00E749CB"/>
    <w:rsid w:val="00E80460"/>
    <w:rsid w:val="00E80763"/>
    <w:rsid w:val="00E855B9"/>
    <w:rsid w:val="00E91FC3"/>
    <w:rsid w:val="00E922E1"/>
    <w:rsid w:val="00EA1293"/>
    <w:rsid w:val="00EA2123"/>
    <w:rsid w:val="00EA3859"/>
    <w:rsid w:val="00EC7908"/>
    <w:rsid w:val="00ED0F36"/>
    <w:rsid w:val="00ED7C66"/>
    <w:rsid w:val="00EE1680"/>
    <w:rsid w:val="00EE1D25"/>
    <w:rsid w:val="00EE7D19"/>
    <w:rsid w:val="00EF177D"/>
    <w:rsid w:val="00EF1B36"/>
    <w:rsid w:val="00EF3C70"/>
    <w:rsid w:val="00EF57D8"/>
    <w:rsid w:val="00F06B82"/>
    <w:rsid w:val="00F12BB2"/>
    <w:rsid w:val="00F15924"/>
    <w:rsid w:val="00F21561"/>
    <w:rsid w:val="00F233D2"/>
    <w:rsid w:val="00F271C3"/>
    <w:rsid w:val="00F30330"/>
    <w:rsid w:val="00F368A5"/>
    <w:rsid w:val="00F50386"/>
    <w:rsid w:val="00F6092B"/>
    <w:rsid w:val="00F61C17"/>
    <w:rsid w:val="00F864F0"/>
    <w:rsid w:val="00F92DB7"/>
    <w:rsid w:val="00F947F0"/>
    <w:rsid w:val="00FB111C"/>
    <w:rsid w:val="00FB774D"/>
    <w:rsid w:val="00FE167A"/>
    <w:rsid w:val="00FE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A233E"/>
  <w15:chartTrackingRefBased/>
  <w15:docId w15:val="{DA5430AE-E430-4E2B-9153-FE6D1528A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26CF"/>
    <w:pPr>
      <w:widowControl w:val="0"/>
      <w:suppressAutoHyphens/>
      <w:spacing w:after="0" w:line="240" w:lineRule="auto"/>
    </w:pPr>
    <w:rPr>
      <w:rFonts w:ascii="Liberation Serif" w:eastAsia="SimSun" w:hAnsi="Liberation Serif" w:cs="Mangal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A826CF"/>
    <w:pPr>
      <w:keepNext/>
      <w:spacing w:before="240" w:after="120"/>
      <w:outlineLvl w:val="0"/>
    </w:pPr>
    <w:rPr>
      <w:rFonts w:ascii="Liberation Sans" w:eastAsia="Microsoft YaHei" w:hAnsi="Liberation Sans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4488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26CF"/>
    <w:rPr>
      <w:rFonts w:ascii="Liberation Sans" w:eastAsia="Microsoft YaHei" w:hAnsi="Liberation Sans" w:cs="Mangal"/>
      <w:b/>
      <w:bCs/>
      <w:color w:val="00000A"/>
      <w:sz w:val="36"/>
      <w:szCs w:val="36"/>
      <w:lang w:val="en-US" w:eastAsia="zh-CN" w:bidi="hi-IN"/>
    </w:rPr>
  </w:style>
  <w:style w:type="paragraph" w:styleId="ListParagraph">
    <w:name w:val="List Paragraph"/>
    <w:basedOn w:val="Normal"/>
    <w:uiPriority w:val="34"/>
    <w:qFormat/>
    <w:rsid w:val="00A826CF"/>
    <w:pPr>
      <w:ind w:left="720"/>
      <w:contextualSpacing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A826C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F7A63"/>
    <w:pPr>
      <w:spacing w:after="200"/>
    </w:pPr>
    <w:rPr>
      <w:i/>
      <w:iCs/>
      <w:color w:val="44546A" w:themeColor="text2"/>
      <w:sz w:val="18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022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2290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2290"/>
    <w:rPr>
      <w:rFonts w:ascii="Liberation Serif" w:eastAsia="SimSun" w:hAnsi="Liberation Serif" w:cs="Mangal"/>
      <w:color w:val="00000A"/>
      <w:sz w:val="20"/>
      <w:szCs w:val="18"/>
      <w:lang w:val="en-US"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22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2290"/>
    <w:rPr>
      <w:rFonts w:ascii="Liberation Serif" w:eastAsia="SimSun" w:hAnsi="Liberation Serif" w:cs="Mangal"/>
      <w:b/>
      <w:bCs/>
      <w:color w:val="00000A"/>
      <w:sz w:val="20"/>
      <w:szCs w:val="18"/>
      <w:lang w:val="en-US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2290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290"/>
    <w:rPr>
      <w:rFonts w:ascii="Segoe UI" w:eastAsia="SimSun" w:hAnsi="Segoe UI" w:cs="Mangal"/>
      <w:color w:val="00000A"/>
      <w:sz w:val="18"/>
      <w:szCs w:val="16"/>
      <w:lang w:val="en-US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4488"/>
    <w:rPr>
      <w:rFonts w:asciiTheme="majorHAnsi" w:eastAsiaTheme="majorEastAsia" w:hAnsiTheme="majorHAnsi" w:cs="Mangal"/>
      <w:color w:val="2E74B5" w:themeColor="accent1" w:themeShade="BF"/>
      <w:sz w:val="26"/>
      <w:szCs w:val="23"/>
      <w:lang w:val="en-US" w:eastAsia="zh-CN" w:bidi="hi-IN"/>
    </w:rPr>
  </w:style>
  <w:style w:type="table" w:styleId="TableGrid">
    <w:name w:val="Table Grid"/>
    <w:basedOn w:val="TableNormal"/>
    <w:rsid w:val="008C448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N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F79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3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penstreetmap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B1361-40AB-4747-BDA9-2D15478EA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118BBBA3</Template>
  <TotalTime>412</TotalTime>
  <Pages>14</Pages>
  <Words>1332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Universal College of Learning</Company>
  <LinksUpToDate>false</LinksUpToDate>
  <CharactersWithSpaces>8908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Dargie</dc:creator>
  <cp:keywords/>
  <dc:description/>
  <cp:lastModifiedBy>Bhavin Patel_x000d_
</cp:lastModifiedBy>
  <cp:revision>3</cp:revision>
  <cp:lastPrinted>2017-09-24T23:20:00Z</cp:lastPrinted>
  <dcterms:created xsi:type="dcterms:W3CDTF">2018-10-30T21:31:00Z</dcterms:created>
  <dcterms:modified xsi:type="dcterms:W3CDTF">2018-11-09T04:24:00Z</dcterms:modified>
</cp:coreProperties>
</file>